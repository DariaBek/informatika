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0" w:type="dxa"/>
        <w:tblInd w:w="429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931"/>
        <w:gridCol w:w="8709"/>
      </w:tblGrid>
      <w:tr w:rsidR="00990E21" w14:paraId="1A0CB222" w14:textId="77777777">
        <w:trPr>
          <w:trHeight w:val="7546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741CF" w14:textId="20D10FD5" w:rsidR="00990E21" w:rsidRDefault="00026C82">
            <w:pPr>
              <w:pStyle w:val="TableParagraph"/>
              <w:widowControl w:val="0"/>
              <w:spacing w:before="52"/>
              <w:ind w:left="11"/>
            </w:pPr>
            <w:r>
              <w:rPr>
                <w:spacing w:val="-10"/>
                <w:kern w:val="0"/>
                <w:szCs w:val="22"/>
                <w:lang w:eastAsia="en-US" w:bidi="ar-SA"/>
              </w:rPr>
              <w:t>4</w:t>
            </w:r>
          </w:p>
        </w:tc>
        <w:tc>
          <w:tcPr>
            <w:tcW w:w="8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6BF9E" w14:textId="77777777" w:rsidR="00026C82" w:rsidRDefault="00026C82" w:rsidP="00026C82">
            <w:pPr>
              <w:pStyle w:val="ac"/>
              <w:ind w:firstLine="0"/>
            </w:pPr>
            <w:r>
              <w:t xml:space="preserve">Говорили, что на набережной появилось новое лицо: дама с собачкой. Дмитрий </w:t>
            </w:r>
            <w:proofErr w:type="spellStart"/>
            <w:r>
              <w:t>Дмитрич</w:t>
            </w:r>
            <w:proofErr w:type="spellEnd"/>
            <w:r>
              <w:t xml:space="preserve"> Гуров, проживший в Ялте уже две недели и привыкший тут, тоже стал интересоваться новыми лицами. Сидя в павильоне у Верне, он видел, как по набережной прошла молодая дама, невысокого роста блондинка, в берете; за нею бежал белый шпиц.</w:t>
            </w:r>
          </w:p>
          <w:p w14:paraId="29029AF1" w14:textId="77777777" w:rsidR="00026C82" w:rsidRDefault="00026C82" w:rsidP="00026C82">
            <w:pPr>
              <w:pStyle w:val="ac"/>
              <w:ind w:firstLine="0"/>
            </w:pPr>
            <w:r>
              <w:t>И потом он встречал ее в городском саду и на сквере, по</w:t>
            </w:r>
            <w:r>
              <w:t xml:space="preserve"> </w:t>
            </w:r>
            <w:r>
              <w:t>нескольку раз в день. Она гуляла одна, все в том же берете, с белым шпицем; никто не знал, кто она, и называли ее просто так: дама с собачкой.</w:t>
            </w:r>
          </w:p>
          <w:p w14:paraId="79BB1B21" w14:textId="63FECFEA" w:rsidR="00990E21" w:rsidRDefault="00026C82" w:rsidP="00026C82">
            <w:pPr>
              <w:pStyle w:val="ac"/>
              <w:ind w:firstLine="0"/>
            </w:pPr>
            <w:r>
              <w:t>"Если она здесь без мужа и без знакомых", - соображал Гуров, - то было бы не лишнее познакомиться с ней".</w:t>
            </w:r>
          </w:p>
        </w:tc>
      </w:tr>
    </w:tbl>
    <w:p w14:paraId="741A809D" w14:textId="77777777" w:rsidR="00990E21" w:rsidRDefault="00000000">
      <w:pPr>
        <w:pStyle w:val="ac"/>
      </w:pPr>
      <w:r>
        <w:t xml:space="preserve"> </w:t>
      </w:r>
    </w:p>
    <w:p w14:paraId="37C50511" w14:textId="77777777" w:rsidR="00990E21" w:rsidRDefault="00000000">
      <w:pPr>
        <w:pStyle w:val="ac"/>
      </w:pPr>
      <w:r>
        <w:br w:type="page"/>
      </w:r>
    </w:p>
    <w:p w14:paraId="1C6024BC" w14:textId="77777777" w:rsidR="00990E21" w:rsidRDefault="00000000">
      <w:r>
        <w:lastRenderedPageBreak/>
        <w:t>2)</w:t>
      </w:r>
    </w:p>
    <w:tbl>
      <w:tblPr>
        <w:tblW w:w="9922" w:type="dxa"/>
        <w:tblInd w:w="-5" w:type="dxa"/>
        <w:tblLayout w:type="fixed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296"/>
        <w:gridCol w:w="4817"/>
        <w:gridCol w:w="4809"/>
      </w:tblGrid>
      <w:tr w:rsidR="00990E21" w14:paraId="7298FD33" w14:textId="77777777">
        <w:tc>
          <w:tcPr>
            <w:tcW w:w="2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E05AF" w14:textId="46E240E7" w:rsidR="00990E21" w:rsidRDefault="00026C82" w:rsidP="00026C82">
            <w:pPr>
              <w:pStyle w:val="ae"/>
              <w:widowControl/>
              <w:spacing w:before="57"/>
              <w:ind w:firstLine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962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bottom w:w="0" w:type="dxa"/>
            </w:tcMar>
            <w:vAlign w:val="center"/>
          </w:tcPr>
          <w:p w14:paraId="2ADCC5B2" w14:textId="15FC3527" w:rsidR="00990E21" w:rsidRPr="00026C82" w:rsidRDefault="00026C82" w:rsidP="00026C82">
            <w:pPr>
              <w:pStyle w:val="ad"/>
              <w:jc w:val="center"/>
              <w:rPr>
                <w:b/>
                <w:bCs/>
              </w:rPr>
            </w:pPr>
            <w:r w:rsidRPr="00026C82">
              <w:rPr>
                <w:b/>
                <w:bCs/>
              </w:rPr>
              <w:t>Я с ужасом теперь читаю сказки…</w:t>
            </w:r>
          </w:p>
        </w:tc>
      </w:tr>
      <w:tr w:rsidR="00990E21" w14:paraId="0871DEF4" w14:textId="77777777">
        <w:tc>
          <w:tcPr>
            <w:tcW w:w="2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68EED" w14:textId="77777777" w:rsidR="00990E21" w:rsidRDefault="00990E21">
            <w:pPr>
              <w:pStyle w:val="ae"/>
              <w:rPr>
                <w:sz w:val="4"/>
                <w:szCs w:val="4"/>
              </w:rPr>
            </w:pPr>
          </w:p>
        </w:tc>
        <w:tc>
          <w:tcPr>
            <w:tcW w:w="4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 w14:paraId="5511ED98" w14:textId="77777777" w:rsidR="00026C82" w:rsidRDefault="00026C82" w:rsidP="00026C82">
            <w:pPr>
              <w:pStyle w:val="ad"/>
            </w:pPr>
            <w:r>
              <w:t>Я с ужасом теперь читаю сказки -</w:t>
            </w:r>
          </w:p>
          <w:p w14:paraId="2BD4C839" w14:textId="77777777" w:rsidR="00026C82" w:rsidRDefault="00026C82" w:rsidP="00026C82">
            <w:pPr>
              <w:pStyle w:val="ad"/>
            </w:pPr>
            <w:r>
              <w:t xml:space="preserve">Не те, что все мы знаем с детских лет. О, нет: живую боль - в ее </w:t>
            </w:r>
            <w:proofErr w:type="gramStart"/>
            <w:r>
              <w:t>огласке</w:t>
            </w:r>
            <w:proofErr w:type="gramEnd"/>
            <w:r>
              <w:t xml:space="preserve"> Чрез страшный шорох утренних газет.</w:t>
            </w:r>
          </w:p>
          <w:p w14:paraId="1D11EAAE" w14:textId="77777777" w:rsidR="00026C82" w:rsidRDefault="00026C82" w:rsidP="00026C82">
            <w:pPr>
              <w:pStyle w:val="ad"/>
            </w:pPr>
            <w:r>
              <w:t>Мерещится, что вышла в круге снова Вся нежить тех столетий темноты: Кровь льется из Бориса Годунова,</w:t>
            </w:r>
          </w:p>
          <w:p w14:paraId="5364E2FC" w14:textId="77777777" w:rsidR="00026C82" w:rsidRDefault="00026C82" w:rsidP="00026C82">
            <w:pPr>
              <w:pStyle w:val="ad"/>
            </w:pPr>
            <w:r>
              <w:t>У схваченных ломаются хребты.</w:t>
            </w:r>
          </w:p>
          <w:p w14:paraId="6064CC37" w14:textId="77777777" w:rsidR="00026C82" w:rsidRDefault="00026C82" w:rsidP="00026C82">
            <w:pPr>
              <w:pStyle w:val="ad"/>
            </w:pPr>
            <w:r>
              <w:t>Рвут крючьями язык, глаза и руки.</w:t>
            </w:r>
          </w:p>
          <w:p w14:paraId="0A5DD534" w14:textId="15FB3EB0" w:rsidR="00990E21" w:rsidRDefault="00026C82" w:rsidP="00026C82">
            <w:pPr>
              <w:pStyle w:val="ad"/>
            </w:pPr>
            <w:r>
              <w:t>В разорванный живот втыкают шест, По воздуху в ночах крадутся звуки - Смех вора, вопль захватанных невест.</w:t>
            </w:r>
          </w:p>
        </w:tc>
        <w:tc>
          <w:tcPr>
            <w:tcW w:w="48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</w:tcMar>
            <w:vAlign w:val="center"/>
          </w:tcPr>
          <w:p w14:paraId="63DD223A" w14:textId="77777777" w:rsidR="00026C82" w:rsidRDefault="00026C82" w:rsidP="00026C82">
            <w:pPr>
              <w:pStyle w:val="ad"/>
            </w:pPr>
            <w:r>
              <w:t>Средь бела дня - на улицах виденья</w:t>
            </w:r>
            <w:proofErr w:type="gramStart"/>
            <w:r>
              <w:t>, Бормочут</w:t>
            </w:r>
            <w:proofErr w:type="gramEnd"/>
            <w:r>
              <w:t xml:space="preserve"> что-то, шепчут в пустоту,</w:t>
            </w:r>
          </w:p>
          <w:p w14:paraId="3576F53F" w14:textId="77777777" w:rsidR="00026C82" w:rsidRDefault="00026C82" w:rsidP="00026C82">
            <w:pPr>
              <w:pStyle w:val="ad"/>
            </w:pPr>
            <w:r>
              <w:t>Расстрелы тел, душ темных искривленья,</w:t>
            </w:r>
          </w:p>
          <w:p w14:paraId="2FAB3420" w14:textId="77777777" w:rsidR="00026C82" w:rsidRDefault="00026C82" w:rsidP="00026C82">
            <w:pPr>
              <w:pStyle w:val="ad"/>
            </w:pPr>
            <w:r>
              <w:t>Сам дьявол на охоте. Чу! - "Ату!</w:t>
            </w:r>
          </w:p>
          <w:p w14:paraId="55FB78FB" w14:textId="77777777" w:rsidR="00026C82" w:rsidRDefault="00026C82" w:rsidP="00026C82">
            <w:pPr>
              <w:pStyle w:val="ad"/>
            </w:pPr>
            <w:r>
              <w:t>Ату его! Руби его! Скорее!</w:t>
            </w:r>
          </w:p>
          <w:p w14:paraId="2B5D085B" w14:textId="77777777" w:rsidR="00026C82" w:rsidRDefault="00026C82" w:rsidP="00026C82">
            <w:pPr>
              <w:pStyle w:val="ad"/>
            </w:pPr>
            <w:r>
              <w:t>Стреляй в него! Хлещи! По шее! Бей!" Я падаю. Я стыну, цепенея.</w:t>
            </w:r>
          </w:p>
          <w:p w14:paraId="2B16565D" w14:textId="77777777" w:rsidR="00026C82" w:rsidRDefault="00026C82" w:rsidP="00026C82">
            <w:pPr>
              <w:pStyle w:val="ad"/>
            </w:pPr>
            <w:r>
              <w:t>И я их брат? И быть среди людей!</w:t>
            </w:r>
          </w:p>
          <w:p w14:paraId="12FBF652" w14:textId="77777777" w:rsidR="00026C82" w:rsidRDefault="00026C82" w:rsidP="00026C82">
            <w:pPr>
              <w:pStyle w:val="ad"/>
            </w:pPr>
            <w:r>
              <w:t>Постой. Где я? Избушка. Чьи-то ноги. Кость человечья. Это - для Яги?</w:t>
            </w:r>
          </w:p>
          <w:p w14:paraId="4BF4C68D" w14:textId="672554AB" w:rsidR="00990E21" w:rsidRDefault="00026C82" w:rsidP="00026C82">
            <w:pPr>
              <w:pStyle w:val="ad"/>
            </w:pPr>
            <w:r>
              <w:t>И кровь. Идут дороги всё, дороги. А! Вот она. Кто слышит? Помоги!</w:t>
            </w:r>
          </w:p>
        </w:tc>
      </w:tr>
    </w:tbl>
    <w:p w14:paraId="1382D969" w14:textId="77777777" w:rsidR="00990E21" w:rsidRDefault="00990E21">
      <w:pPr>
        <w:pStyle w:val="ac"/>
      </w:pPr>
    </w:p>
    <w:p w14:paraId="1DDB4F6A" w14:textId="77777777" w:rsidR="00990E21" w:rsidRDefault="00000000">
      <w:pPr>
        <w:pStyle w:val="ac"/>
      </w:pPr>
      <w:r>
        <w:br w:type="page"/>
      </w:r>
    </w:p>
    <w:p w14:paraId="25824E52" w14:textId="77777777" w:rsidR="00A700DD" w:rsidRDefault="00A700DD" w:rsidP="00A700DD">
      <w:pPr>
        <w:spacing w:line="240" w:lineRule="auto"/>
        <w:jc w:val="both"/>
        <w:rPr>
          <w:rFonts w:ascii="Courier New" w:hAnsi="Courier New" w:cs="Courier New"/>
        </w:rPr>
      </w:pPr>
      <w:r w:rsidRPr="00A700DD">
        <w:rPr>
          <w:rFonts w:ascii="Courier New" w:hAnsi="Courier New" w:cs="Courier New" w:hint="cs"/>
        </w:rPr>
        <w:lastRenderedPageBreak/>
        <w:t>Список покупок</w:t>
      </w:r>
    </w:p>
    <w:p w14:paraId="2E608C01" w14:textId="77777777" w:rsidR="00A700DD" w:rsidRPr="00A700DD" w:rsidRDefault="00A700DD" w:rsidP="00A700DD">
      <w:pPr>
        <w:pStyle w:val="af0"/>
        <w:numPr>
          <w:ilvl w:val="0"/>
          <w:numId w:val="4"/>
        </w:numPr>
        <w:spacing w:line="240" w:lineRule="auto"/>
        <w:rPr>
          <w:rFonts w:cs="Times New Roman"/>
          <w:b/>
          <w:bCs/>
          <w:i/>
          <w:iCs/>
          <w:sz w:val="24"/>
        </w:rPr>
      </w:pPr>
      <w:r w:rsidRPr="00A700DD">
        <w:rPr>
          <w:rFonts w:cs="Times New Roman"/>
          <w:b/>
          <w:bCs/>
          <w:i/>
          <w:iCs/>
          <w:sz w:val="24"/>
        </w:rPr>
        <w:t>Молоко</w:t>
      </w:r>
    </w:p>
    <w:p w14:paraId="4CD33360" w14:textId="4AED8F76" w:rsidR="00A700DD" w:rsidRPr="00A700DD" w:rsidRDefault="00A700DD" w:rsidP="00A700DD">
      <w:pPr>
        <w:pStyle w:val="af0"/>
        <w:numPr>
          <w:ilvl w:val="0"/>
          <w:numId w:val="4"/>
        </w:numPr>
        <w:spacing w:line="240" w:lineRule="auto"/>
        <w:rPr>
          <w:rFonts w:cs="Times New Roman"/>
          <w:b/>
          <w:bCs/>
          <w:i/>
          <w:iCs/>
          <w:sz w:val="24"/>
        </w:rPr>
      </w:pPr>
      <w:r w:rsidRPr="00A700DD">
        <w:rPr>
          <w:rFonts w:cs="Times New Roman"/>
          <w:b/>
          <w:bCs/>
          <w:i/>
          <w:iCs/>
          <w:sz w:val="24"/>
        </w:rPr>
        <w:t>Хлеб</w:t>
      </w:r>
    </w:p>
    <w:p w14:paraId="65514A6C" w14:textId="77777777" w:rsidR="00A700DD" w:rsidRPr="00A700DD" w:rsidRDefault="00A700DD" w:rsidP="00A700DD">
      <w:pPr>
        <w:pStyle w:val="af0"/>
        <w:numPr>
          <w:ilvl w:val="0"/>
          <w:numId w:val="4"/>
        </w:numPr>
        <w:spacing w:line="240" w:lineRule="auto"/>
        <w:rPr>
          <w:rFonts w:ascii="Courier New" w:hAnsi="Courier New" w:cs="Courier New"/>
        </w:rPr>
      </w:pPr>
      <w:r w:rsidRPr="00A700DD">
        <w:rPr>
          <w:rFonts w:cs="Times New Roman"/>
          <w:b/>
          <w:bCs/>
          <w:i/>
          <w:iCs/>
          <w:sz w:val="24"/>
        </w:rPr>
        <w:t>Соль</w:t>
      </w:r>
    </w:p>
    <w:p w14:paraId="79EC8CEE" w14:textId="77777777" w:rsidR="00A700DD" w:rsidRDefault="00A700DD" w:rsidP="00A700DD">
      <w:pPr>
        <w:spacing w:line="240" w:lineRule="auto"/>
        <w:ind w:left="539" w:firstLine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Список покупок</w:t>
      </w:r>
    </w:p>
    <w:p w14:paraId="38FEBB66" w14:textId="77777777" w:rsidR="00A700DD" w:rsidRPr="00A700DD" w:rsidRDefault="00A700DD" w:rsidP="00A700DD">
      <w:pPr>
        <w:pStyle w:val="af0"/>
        <w:numPr>
          <w:ilvl w:val="0"/>
          <w:numId w:val="6"/>
        </w:numPr>
        <w:spacing w:line="240" w:lineRule="auto"/>
        <w:rPr>
          <w:rFonts w:ascii="Courier New" w:hAnsi="Courier New" w:cs="Courier New"/>
        </w:rPr>
      </w:pPr>
      <w:r w:rsidRPr="00A700DD">
        <w:rPr>
          <w:rFonts w:ascii="Courier New" w:hAnsi="Courier New" w:cs="Courier New"/>
        </w:rPr>
        <w:t>Молоко</w:t>
      </w:r>
    </w:p>
    <w:p w14:paraId="76531A8A" w14:textId="77777777" w:rsidR="00A700DD" w:rsidRPr="00A700DD" w:rsidRDefault="00A700DD" w:rsidP="00A700DD">
      <w:pPr>
        <w:pStyle w:val="af0"/>
        <w:numPr>
          <w:ilvl w:val="0"/>
          <w:numId w:val="6"/>
        </w:numPr>
        <w:spacing w:line="240" w:lineRule="auto"/>
        <w:rPr>
          <w:rFonts w:ascii="Courier New" w:hAnsi="Courier New" w:cs="Courier New"/>
        </w:rPr>
      </w:pPr>
      <w:r w:rsidRPr="00A700DD">
        <w:rPr>
          <w:rFonts w:ascii="Courier New" w:hAnsi="Courier New" w:cs="Courier New"/>
        </w:rPr>
        <w:t>Хлеб</w:t>
      </w:r>
    </w:p>
    <w:p w14:paraId="60FEB518" w14:textId="77777777" w:rsidR="003A585E" w:rsidRDefault="00A700DD" w:rsidP="00A700DD">
      <w:pPr>
        <w:pStyle w:val="af0"/>
        <w:numPr>
          <w:ilvl w:val="0"/>
          <w:numId w:val="6"/>
        </w:numPr>
        <w:spacing w:line="240" w:lineRule="auto"/>
        <w:rPr>
          <w:rFonts w:ascii="Courier New" w:hAnsi="Courier New" w:cs="Courier New"/>
        </w:rPr>
      </w:pPr>
      <w:r w:rsidRPr="00A700DD">
        <w:rPr>
          <w:rFonts w:ascii="Courier New" w:hAnsi="Courier New" w:cs="Courier New"/>
        </w:rPr>
        <w:t>Соль</w:t>
      </w:r>
    </w:p>
    <w:p w14:paraId="7D29826F" w14:textId="004B1B87" w:rsidR="00990E21" w:rsidRPr="003A585E" w:rsidRDefault="00000000" w:rsidP="003A585E">
      <w:pPr>
        <w:spacing w:line="240" w:lineRule="auto"/>
        <w:rPr>
          <w:rFonts w:ascii="Courier New" w:hAnsi="Courier New" w:cs="Courier New" w:hint="cs"/>
        </w:rPr>
      </w:pPr>
      <w:r w:rsidRPr="003A585E">
        <w:rPr>
          <w:rFonts w:ascii="Courier New" w:hAnsi="Courier New" w:cs="Courier New" w:hint="cs"/>
        </w:rPr>
        <w:br w:type="page"/>
      </w:r>
    </w:p>
    <w:tbl>
      <w:tblPr>
        <w:tblStyle w:val="af1"/>
        <w:tblW w:w="11253" w:type="dxa"/>
        <w:tblInd w:w="-1097" w:type="dxa"/>
        <w:tblLook w:val="04A0" w:firstRow="1" w:lastRow="0" w:firstColumn="1" w:lastColumn="0" w:noHBand="0" w:noVBand="1"/>
      </w:tblPr>
      <w:tblGrid>
        <w:gridCol w:w="496"/>
        <w:gridCol w:w="1819"/>
        <w:gridCol w:w="4541"/>
        <w:gridCol w:w="1571"/>
        <w:gridCol w:w="1397"/>
        <w:gridCol w:w="1429"/>
      </w:tblGrid>
      <w:tr w:rsidR="00D63761" w14:paraId="617CEC02" w14:textId="77777777" w:rsidTr="00D63761">
        <w:tc>
          <w:tcPr>
            <w:tcW w:w="496" w:type="dxa"/>
          </w:tcPr>
          <w:p w14:paraId="199C22CE" w14:textId="2B7C1690" w:rsidR="00BC5165" w:rsidRDefault="00454C26" w:rsidP="00E16BEF">
            <w:pPr>
              <w:ind w:firstLine="0"/>
              <w:rPr>
                <w:lang w:val="pt-PT"/>
              </w:rPr>
            </w:pPr>
            <w:r w:rsidRPr="00454C26">
              <w:rPr>
                <w:lang w:val="pt-PT"/>
              </w:rPr>
              <w:lastRenderedPageBreak/>
              <w:t>№</w:t>
            </w:r>
          </w:p>
        </w:tc>
        <w:tc>
          <w:tcPr>
            <w:tcW w:w="1819" w:type="dxa"/>
          </w:tcPr>
          <w:p w14:paraId="15EFFAC7" w14:textId="66185BED" w:rsidR="00BC5165" w:rsidRPr="00D63761" w:rsidRDefault="00A27269" w:rsidP="00D63761">
            <w:pPr>
              <w:ind w:firstLine="0"/>
              <w:jc w:val="center"/>
              <w:rPr>
                <w:b/>
                <w:bCs/>
                <w:sz w:val="24"/>
                <w:lang w:val="pt-PT"/>
              </w:rPr>
            </w:pPr>
            <w:proofErr w:type="spellStart"/>
            <w:r w:rsidRPr="00D63761">
              <w:rPr>
                <w:b/>
                <w:bCs/>
                <w:sz w:val="24"/>
                <w:lang w:val="pt-PT"/>
              </w:rPr>
              <w:t>Название</w:t>
            </w:r>
            <w:proofErr w:type="spellEnd"/>
          </w:p>
        </w:tc>
        <w:tc>
          <w:tcPr>
            <w:tcW w:w="4541" w:type="dxa"/>
          </w:tcPr>
          <w:p w14:paraId="327451C7" w14:textId="210C2CAD" w:rsidR="00BC5165" w:rsidRPr="00D63761" w:rsidRDefault="000506D3" w:rsidP="00D63761">
            <w:pPr>
              <w:ind w:firstLine="0"/>
              <w:jc w:val="center"/>
              <w:rPr>
                <w:b/>
                <w:bCs/>
                <w:sz w:val="24"/>
                <w:lang w:val="pt-PT"/>
              </w:rPr>
            </w:pPr>
            <w:proofErr w:type="spellStart"/>
            <w:r w:rsidRPr="00D63761">
              <w:rPr>
                <w:b/>
                <w:bCs/>
                <w:sz w:val="24"/>
                <w:lang w:val="pt-PT"/>
              </w:rPr>
              <w:t>Химическая</w:t>
            </w:r>
            <w:proofErr w:type="spellEnd"/>
            <w:r w:rsidRPr="00D63761">
              <w:rPr>
                <w:b/>
                <w:bCs/>
                <w:sz w:val="24"/>
                <w:lang w:val="pt-PT"/>
              </w:rPr>
              <w:t xml:space="preserve"> </w:t>
            </w:r>
            <w:proofErr w:type="spellStart"/>
            <w:r w:rsidRPr="00D63761">
              <w:rPr>
                <w:b/>
                <w:bCs/>
                <w:sz w:val="24"/>
                <w:lang w:val="pt-PT"/>
              </w:rPr>
              <w:t>формула</w:t>
            </w:r>
            <w:proofErr w:type="spellEnd"/>
            <w:r w:rsidRPr="00D63761">
              <w:rPr>
                <w:b/>
                <w:bCs/>
                <w:sz w:val="24"/>
                <w:lang w:val="pt-PT"/>
              </w:rPr>
              <w:t xml:space="preserve"> </w:t>
            </w:r>
            <w:proofErr w:type="spellStart"/>
            <w:r w:rsidRPr="00D63761">
              <w:rPr>
                <w:b/>
                <w:bCs/>
                <w:sz w:val="24"/>
                <w:lang w:val="pt-PT"/>
              </w:rPr>
              <w:t>основного</w:t>
            </w:r>
            <w:proofErr w:type="spellEnd"/>
            <w:r w:rsidRPr="00D63761">
              <w:rPr>
                <w:b/>
                <w:bCs/>
                <w:sz w:val="24"/>
                <w:lang w:val="pt-PT"/>
              </w:rPr>
              <w:t xml:space="preserve"> </w:t>
            </w:r>
            <w:proofErr w:type="spellStart"/>
            <w:r w:rsidRPr="00D63761">
              <w:rPr>
                <w:b/>
                <w:bCs/>
                <w:sz w:val="24"/>
                <w:lang w:val="pt-PT"/>
              </w:rPr>
              <w:t>вещества</w:t>
            </w:r>
            <w:proofErr w:type="spellEnd"/>
          </w:p>
        </w:tc>
        <w:tc>
          <w:tcPr>
            <w:tcW w:w="1571" w:type="dxa"/>
          </w:tcPr>
          <w:p w14:paraId="3371FC96" w14:textId="68431A45" w:rsidR="00BC5165" w:rsidRPr="00D63761" w:rsidRDefault="00C460BB" w:rsidP="00D63761">
            <w:pPr>
              <w:ind w:firstLine="0"/>
              <w:jc w:val="center"/>
              <w:rPr>
                <w:b/>
                <w:bCs/>
                <w:sz w:val="24"/>
                <w:lang w:val="pt-PT"/>
              </w:rPr>
            </w:pPr>
            <w:proofErr w:type="spellStart"/>
            <w:r w:rsidRPr="00D63761">
              <w:rPr>
                <w:b/>
                <w:bCs/>
                <w:sz w:val="24"/>
                <w:lang w:val="pt-PT"/>
              </w:rPr>
              <w:t>Форма</w:t>
            </w:r>
            <w:proofErr w:type="spellEnd"/>
            <w:r w:rsidRPr="00D63761">
              <w:rPr>
                <w:b/>
                <w:bCs/>
                <w:sz w:val="24"/>
                <w:lang w:val="pt-PT"/>
              </w:rPr>
              <w:t xml:space="preserve"> </w:t>
            </w:r>
            <w:proofErr w:type="spellStart"/>
            <w:r w:rsidRPr="00D63761">
              <w:rPr>
                <w:b/>
                <w:bCs/>
                <w:sz w:val="24"/>
                <w:lang w:val="pt-PT"/>
              </w:rPr>
              <w:t>кристаллов</w:t>
            </w:r>
            <w:proofErr w:type="spellEnd"/>
          </w:p>
        </w:tc>
        <w:tc>
          <w:tcPr>
            <w:tcW w:w="1397" w:type="dxa"/>
          </w:tcPr>
          <w:p w14:paraId="36F3D04C" w14:textId="270C7B41" w:rsidR="00BC5165" w:rsidRPr="00D63761" w:rsidRDefault="006B35DB" w:rsidP="00D63761">
            <w:pPr>
              <w:ind w:firstLine="0"/>
              <w:jc w:val="center"/>
              <w:rPr>
                <w:b/>
                <w:bCs/>
                <w:sz w:val="24"/>
                <w:lang w:val="pt-PT"/>
              </w:rPr>
            </w:pPr>
            <w:proofErr w:type="spellStart"/>
            <w:r w:rsidRPr="00D63761">
              <w:rPr>
                <w:b/>
                <w:bCs/>
                <w:sz w:val="24"/>
                <w:lang w:val="pt-PT"/>
              </w:rPr>
              <w:t>Удельный</w:t>
            </w:r>
            <w:proofErr w:type="spellEnd"/>
            <w:r w:rsidRPr="00D63761">
              <w:rPr>
                <w:b/>
                <w:bCs/>
                <w:sz w:val="24"/>
                <w:lang w:val="pt-PT"/>
              </w:rPr>
              <w:t xml:space="preserve"> </w:t>
            </w:r>
            <w:proofErr w:type="spellStart"/>
            <w:r w:rsidRPr="00D63761">
              <w:rPr>
                <w:b/>
                <w:bCs/>
                <w:sz w:val="24"/>
                <w:lang w:val="pt-PT"/>
              </w:rPr>
              <w:t>вес</w:t>
            </w:r>
            <w:proofErr w:type="spellEnd"/>
          </w:p>
        </w:tc>
        <w:tc>
          <w:tcPr>
            <w:tcW w:w="1429" w:type="dxa"/>
          </w:tcPr>
          <w:p w14:paraId="428ACA3A" w14:textId="3550ED8A" w:rsidR="00BC5165" w:rsidRPr="00D63761" w:rsidRDefault="000E126D" w:rsidP="00D63761">
            <w:pPr>
              <w:ind w:firstLine="0"/>
              <w:jc w:val="center"/>
              <w:rPr>
                <w:b/>
                <w:bCs/>
                <w:sz w:val="24"/>
                <w:lang w:val="pt-PT"/>
              </w:rPr>
            </w:pPr>
            <w:proofErr w:type="spellStart"/>
            <w:r w:rsidRPr="00D63761">
              <w:rPr>
                <w:b/>
                <w:bCs/>
                <w:sz w:val="24"/>
                <w:lang w:val="pt-PT"/>
              </w:rPr>
              <w:t>Твердость</w:t>
            </w:r>
            <w:proofErr w:type="spellEnd"/>
          </w:p>
        </w:tc>
      </w:tr>
      <w:tr w:rsidR="00D63761" w14:paraId="270F6872" w14:textId="77777777" w:rsidTr="00D63761">
        <w:tc>
          <w:tcPr>
            <w:tcW w:w="496" w:type="dxa"/>
          </w:tcPr>
          <w:p w14:paraId="1076F9DF" w14:textId="26FEEA0F" w:rsidR="00BC5165" w:rsidRPr="00454C26" w:rsidRDefault="00454C26" w:rsidP="00E16BEF">
            <w:pPr>
              <w:ind w:firstLine="0"/>
            </w:pPr>
            <w:r>
              <w:t>1</w:t>
            </w:r>
          </w:p>
        </w:tc>
        <w:tc>
          <w:tcPr>
            <w:tcW w:w="1819" w:type="dxa"/>
          </w:tcPr>
          <w:p w14:paraId="3F5C9E21" w14:textId="16756043" w:rsidR="00BC5165" w:rsidRDefault="00580FDC" w:rsidP="00D63761">
            <w:pPr>
              <w:ind w:firstLine="0"/>
              <w:jc w:val="center"/>
              <w:rPr>
                <w:lang w:val="pt-PT"/>
              </w:rPr>
            </w:pPr>
            <w:proofErr w:type="spellStart"/>
            <w:r w:rsidRPr="00580FDC">
              <w:rPr>
                <w:lang w:val="pt-PT"/>
              </w:rPr>
              <w:t>Алунит</w:t>
            </w:r>
            <w:proofErr w:type="spellEnd"/>
          </w:p>
        </w:tc>
        <w:tc>
          <w:tcPr>
            <w:tcW w:w="4541" w:type="dxa"/>
          </w:tcPr>
          <w:p w14:paraId="640D4F6C" w14:textId="1212C228" w:rsidR="00863850" w:rsidRPr="00BE6E3E" w:rsidRDefault="00863850" w:rsidP="003C4ED5">
            <w:pPr>
              <w:ind w:firstLine="0"/>
              <w:jc w:val="center"/>
              <w:rPr>
                <w:lang w:val="pt-PT"/>
              </w:rPr>
            </w:pPr>
            <w:r w:rsidRPr="00BE6E3E">
              <w:rPr>
                <w:lang w:val="pt-PT"/>
              </w:rPr>
              <w:t>K</w:t>
            </w:r>
            <w:r w:rsidR="00BE6E3E" w:rsidRPr="00BE6E3E">
              <w:rPr>
                <w:rFonts w:cs="Times New Roman"/>
                <w:lang w:val="pt-PT"/>
              </w:rPr>
              <w:t>₂</w:t>
            </w:r>
            <w:r w:rsidRPr="00BE6E3E">
              <w:rPr>
                <w:lang w:val="pt-PT"/>
              </w:rPr>
              <w:t>SO</w:t>
            </w:r>
            <w:r w:rsidR="00BE6E3E" w:rsidRPr="00BE6E3E">
              <w:rPr>
                <w:rFonts w:cs="Times New Roman"/>
                <w:lang w:val="pt-PT"/>
              </w:rPr>
              <w:t>₄</w:t>
            </w:r>
            <w:r w:rsidR="00D63761" w:rsidRPr="00BE6E3E">
              <w:rPr>
                <w:rFonts w:cs="Times New Roman"/>
                <w:lang w:val="pt-PT"/>
              </w:rPr>
              <w:t>·</w:t>
            </w:r>
            <w:r w:rsidRPr="00BE6E3E">
              <w:rPr>
                <w:lang w:val="pt-PT"/>
              </w:rPr>
              <w:t>Al</w:t>
            </w:r>
            <w:r w:rsidR="00BE6E3E">
              <w:rPr>
                <w:rFonts w:cs="Times New Roman"/>
                <w:lang w:val="pt-PT"/>
              </w:rPr>
              <w:t>₂</w:t>
            </w:r>
            <w:r w:rsidRPr="00BE6E3E">
              <w:rPr>
                <w:lang w:val="pt-PT"/>
              </w:rPr>
              <w:t>(SO</w:t>
            </w:r>
            <w:proofErr w:type="gramStart"/>
            <w:r w:rsidR="00BE6E3E">
              <w:rPr>
                <w:rFonts w:cs="Times New Roman"/>
                <w:lang w:val="pt-PT"/>
              </w:rPr>
              <w:t>₄</w:t>
            </w:r>
            <w:r w:rsidRPr="00BE6E3E">
              <w:rPr>
                <w:lang w:val="pt-PT"/>
              </w:rPr>
              <w:t>)</w:t>
            </w:r>
            <w:r w:rsidR="003C4ED5">
              <w:rPr>
                <w:rFonts w:cs="Times New Roman"/>
                <w:lang w:val="pt-PT"/>
              </w:rPr>
              <w:t>₃</w:t>
            </w:r>
            <w:proofErr w:type="gramEnd"/>
            <w:r w:rsidR="00D63761" w:rsidRPr="00BE6E3E">
              <w:rPr>
                <w:rFonts w:cs="Times New Roman"/>
                <w:lang w:val="pt-PT"/>
              </w:rPr>
              <w:t>·</w:t>
            </w:r>
            <w:r w:rsidRPr="00BE6E3E">
              <w:rPr>
                <w:lang w:val="pt-PT"/>
              </w:rPr>
              <w:t>2Al</w:t>
            </w:r>
            <w:r w:rsidR="003C4ED5">
              <w:rPr>
                <w:rFonts w:cs="Times New Roman"/>
                <w:lang w:val="pt-PT"/>
              </w:rPr>
              <w:t>₂</w:t>
            </w:r>
            <w:r w:rsidRPr="00BE6E3E">
              <w:rPr>
                <w:lang w:val="pt-PT"/>
              </w:rPr>
              <w:t>O</w:t>
            </w:r>
            <w:r w:rsidR="003C4ED5">
              <w:rPr>
                <w:rFonts w:cs="Times New Roman"/>
                <w:lang w:val="pt-PT"/>
              </w:rPr>
              <w:t>₃</w:t>
            </w:r>
            <w:r w:rsidR="00D63761" w:rsidRPr="00BE6E3E">
              <w:rPr>
                <w:rFonts w:cs="Times New Roman"/>
                <w:lang w:val="pt-PT"/>
              </w:rPr>
              <w:t>·</w:t>
            </w:r>
            <w:r w:rsidRPr="00BE6E3E">
              <w:rPr>
                <w:lang w:val="pt-PT"/>
              </w:rPr>
              <w:t>6H</w:t>
            </w:r>
            <w:r w:rsidR="003C4ED5">
              <w:rPr>
                <w:rFonts w:cs="Times New Roman"/>
                <w:lang w:val="pt-PT"/>
              </w:rPr>
              <w:t>₂</w:t>
            </w:r>
            <w:r w:rsidRPr="00BE6E3E">
              <w:rPr>
                <w:lang w:val="pt-PT"/>
              </w:rPr>
              <w:t>O</w:t>
            </w:r>
          </w:p>
          <w:p w14:paraId="5F2B21B7" w14:textId="55E364AC" w:rsidR="00BC5165" w:rsidRPr="00BE6E3E" w:rsidRDefault="00BC5165" w:rsidP="003C4ED5">
            <w:pPr>
              <w:ind w:firstLine="0"/>
              <w:jc w:val="center"/>
              <w:rPr>
                <w:lang w:val="pt-PT"/>
              </w:rPr>
            </w:pPr>
          </w:p>
        </w:tc>
        <w:tc>
          <w:tcPr>
            <w:tcW w:w="1571" w:type="dxa"/>
          </w:tcPr>
          <w:p w14:paraId="14B95F7F" w14:textId="13078009" w:rsidR="00BC5165" w:rsidRPr="008944F1" w:rsidRDefault="008944F1" w:rsidP="00B57972">
            <w:pPr>
              <w:ind w:firstLine="0"/>
              <w:jc w:val="center"/>
            </w:pPr>
            <w:proofErr w:type="spellStart"/>
            <w:r>
              <w:t>триг</w:t>
            </w:r>
            <w:proofErr w:type="spellEnd"/>
          </w:p>
        </w:tc>
        <w:tc>
          <w:tcPr>
            <w:tcW w:w="1397" w:type="dxa"/>
          </w:tcPr>
          <w:p w14:paraId="269141D6" w14:textId="780DBF68" w:rsidR="00BC5165" w:rsidRPr="00183BCA" w:rsidRDefault="00183BCA" w:rsidP="00B57972">
            <w:pPr>
              <w:ind w:firstLine="0"/>
              <w:jc w:val="center"/>
            </w:pPr>
            <w:r>
              <w:t>2,60-</w:t>
            </w:r>
            <w:r w:rsidR="00DE6376">
              <w:t>2,75</w:t>
            </w:r>
          </w:p>
        </w:tc>
        <w:tc>
          <w:tcPr>
            <w:tcW w:w="1429" w:type="dxa"/>
          </w:tcPr>
          <w:p w14:paraId="2D977926" w14:textId="29908945" w:rsidR="00BC5165" w:rsidRPr="001D6435" w:rsidRDefault="001D6435" w:rsidP="00B57972">
            <w:pPr>
              <w:ind w:firstLine="0"/>
              <w:jc w:val="center"/>
            </w:pPr>
            <w:r>
              <w:t>3,5-4</w:t>
            </w:r>
          </w:p>
        </w:tc>
      </w:tr>
      <w:tr w:rsidR="00D63761" w14:paraId="61A177C7" w14:textId="77777777" w:rsidTr="00D63761">
        <w:tc>
          <w:tcPr>
            <w:tcW w:w="496" w:type="dxa"/>
          </w:tcPr>
          <w:p w14:paraId="15269563" w14:textId="1C66112D" w:rsidR="00BC5165" w:rsidRPr="00454C26" w:rsidRDefault="00454C26" w:rsidP="00E16BEF">
            <w:pPr>
              <w:ind w:firstLine="0"/>
            </w:pPr>
            <w:r>
              <w:t>2</w:t>
            </w:r>
          </w:p>
        </w:tc>
        <w:tc>
          <w:tcPr>
            <w:tcW w:w="1819" w:type="dxa"/>
          </w:tcPr>
          <w:p w14:paraId="043DC4BF" w14:textId="75906E24" w:rsidR="00BC5165" w:rsidRPr="00F32552" w:rsidRDefault="00F32552" w:rsidP="00D63761">
            <w:pPr>
              <w:ind w:firstLine="0"/>
              <w:jc w:val="center"/>
            </w:pPr>
            <w:r w:rsidRPr="00F32552">
              <w:t>Ангидрит</w:t>
            </w:r>
          </w:p>
        </w:tc>
        <w:tc>
          <w:tcPr>
            <w:tcW w:w="4541" w:type="dxa"/>
          </w:tcPr>
          <w:p w14:paraId="50B17554" w14:textId="017140CC" w:rsidR="00BC5165" w:rsidRDefault="00863850" w:rsidP="003C4ED5">
            <w:pPr>
              <w:ind w:firstLine="0"/>
              <w:jc w:val="center"/>
              <w:rPr>
                <w:lang w:val="pt-PT"/>
              </w:rPr>
            </w:pPr>
            <w:proofErr w:type="spellStart"/>
            <w:r w:rsidRPr="00863850">
              <w:rPr>
                <w:lang w:val="pt-PT"/>
              </w:rPr>
              <w:t>CaSO</w:t>
            </w:r>
            <w:proofErr w:type="spellEnd"/>
            <w:r w:rsidR="003C4ED5">
              <w:rPr>
                <w:rFonts w:cs="Times New Roman"/>
                <w:lang w:val="pt-PT"/>
              </w:rPr>
              <w:t>₄</w:t>
            </w:r>
          </w:p>
        </w:tc>
        <w:tc>
          <w:tcPr>
            <w:tcW w:w="1571" w:type="dxa"/>
          </w:tcPr>
          <w:p w14:paraId="42EEFC38" w14:textId="3C2651CF" w:rsidR="00BC5165" w:rsidRPr="008944F1" w:rsidRDefault="008944F1" w:rsidP="00B57972">
            <w:pPr>
              <w:ind w:firstLine="0"/>
              <w:jc w:val="center"/>
            </w:pPr>
            <w:proofErr w:type="spellStart"/>
            <w:r>
              <w:t>ромбич</w:t>
            </w:r>
            <w:proofErr w:type="spellEnd"/>
          </w:p>
        </w:tc>
        <w:tc>
          <w:tcPr>
            <w:tcW w:w="1397" w:type="dxa"/>
          </w:tcPr>
          <w:p w14:paraId="654ECEFA" w14:textId="434D688C" w:rsidR="00BC5165" w:rsidRPr="00DE6376" w:rsidRDefault="00DE6376" w:rsidP="00B57972">
            <w:pPr>
              <w:ind w:firstLine="0"/>
              <w:jc w:val="center"/>
            </w:pPr>
            <w:r>
              <w:t>2,9-3</w:t>
            </w:r>
          </w:p>
        </w:tc>
        <w:tc>
          <w:tcPr>
            <w:tcW w:w="1429" w:type="dxa"/>
          </w:tcPr>
          <w:p w14:paraId="1B673679" w14:textId="69D5F643" w:rsidR="00BC5165" w:rsidRPr="001D6435" w:rsidRDefault="001D6435" w:rsidP="00B57972">
            <w:pPr>
              <w:ind w:firstLine="0"/>
              <w:jc w:val="center"/>
            </w:pPr>
            <w:r>
              <w:t>3,0</w:t>
            </w:r>
            <w:r w:rsidR="000E1452">
              <w:t>-4,0</w:t>
            </w:r>
          </w:p>
        </w:tc>
      </w:tr>
      <w:tr w:rsidR="00D63761" w14:paraId="23BA1E59" w14:textId="77777777" w:rsidTr="00D63761">
        <w:tc>
          <w:tcPr>
            <w:tcW w:w="496" w:type="dxa"/>
          </w:tcPr>
          <w:p w14:paraId="0A7CF380" w14:textId="12ADA904" w:rsidR="00BC5165" w:rsidRPr="00454C26" w:rsidRDefault="00454C26" w:rsidP="00E16BEF">
            <w:pPr>
              <w:ind w:firstLine="0"/>
            </w:pPr>
            <w:r>
              <w:t>3</w:t>
            </w:r>
          </w:p>
        </w:tc>
        <w:tc>
          <w:tcPr>
            <w:tcW w:w="1819" w:type="dxa"/>
          </w:tcPr>
          <w:p w14:paraId="76961FAE" w14:textId="6E8CD740" w:rsidR="00BC5165" w:rsidRDefault="00F32552" w:rsidP="00D63761">
            <w:pPr>
              <w:ind w:firstLine="0"/>
              <w:jc w:val="center"/>
              <w:rPr>
                <w:lang w:val="pt-PT"/>
              </w:rPr>
            </w:pPr>
            <w:proofErr w:type="spellStart"/>
            <w:r w:rsidRPr="00F32552">
              <w:rPr>
                <w:lang w:val="pt-PT"/>
              </w:rPr>
              <w:t>Антимонит</w:t>
            </w:r>
            <w:proofErr w:type="spellEnd"/>
          </w:p>
        </w:tc>
        <w:tc>
          <w:tcPr>
            <w:tcW w:w="4541" w:type="dxa"/>
          </w:tcPr>
          <w:p w14:paraId="784A6087" w14:textId="7407966A" w:rsidR="00BC5165" w:rsidRDefault="00863850" w:rsidP="003C4ED5">
            <w:pPr>
              <w:ind w:firstLine="0"/>
              <w:jc w:val="center"/>
              <w:rPr>
                <w:lang w:val="pt-PT"/>
              </w:rPr>
            </w:pPr>
            <w:proofErr w:type="spellStart"/>
            <w:r w:rsidRPr="00863850">
              <w:rPr>
                <w:lang w:val="pt-PT"/>
              </w:rPr>
              <w:t>Sb</w:t>
            </w:r>
            <w:r w:rsidR="003C4ED5">
              <w:rPr>
                <w:rFonts w:cs="Times New Roman"/>
                <w:lang w:val="pt-PT"/>
              </w:rPr>
              <w:t>₂</w:t>
            </w:r>
            <w:r w:rsidRPr="00863850">
              <w:rPr>
                <w:lang w:val="pt-PT"/>
              </w:rPr>
              <w:t>S</w:t>
            </w:r>
            <w:proofErr w:type="spellEnd"/>
            <w:r w:rsidR="003C4ED5">
              <w:rPr>
                <w:rFonts w:cs="Times New Roman"/>
                <w:lang w:val="pt-PT"/>
              </w:rPr>
              <w:t>₃</w:t>
            </w:r>
          </w:p>
        </w:tc>
        <w:tc>
          <w:tcPr>
            <w:tcW w:w="1571" w:type="dxa"/>
          </w:tcPr>
          <w:p w14:paraId="586600DF" w14:textId="272900E6" w:rsidR="00BC5165" w:rsidRPr="005D7825" w:rsidRDefault="005D7825" w:rsidP="00B57972">
            <w:pPr>
              <w:ind w:firstLine="0"/>
              <w:jc w:val="center"/>
            </w:pPr>
            <w:proofErr w:type="spellStart"/>
            <w:r>
              <w:t>ромбич</w:t>
            </w:r>
            <w:proofErr w:type="spellEnd"/>
          </w:p>
        </w:tc>
        <w:tc>
          <w:tcPr>
            <w:tcW w:w="1397" w:type="dxa"/>
          </w:tcPr>
          <w:p w14:paraId="5C3C3F28" w14:textId="042AD4B5" w:rsidR="00BC5165" w:rsidRPr="00DE6376" w:rsidRDefault="00DE6376" w:rsidP="00B57972">
            <w:pPr>
              <w:ind w:firstLine="0"/>
              <w:jc w:val="center"/>
            </w:pPr>
            <w:r>
              <w:t>4,5-5,0</w:t>
            </w:r>
          </w:p>
        </w:tc>
        <w:tc>
          <w:tcPr>
            <w:tcW w:w="1429" w:type="dxa"/>
          </w:tcPr>
          <w:p w14:paraId="0E4FBAB3" w14:textId="72C6B562" w:rsidR="00BC5165" w:rsidRPr="000E1452" w:rsidRDefault="000E1452" w:rsidP="00B57972">
            <w:pPr>
              <w:ind w:firstLine="0"/>
              <w:jc w:val="center"/>
            </w:pPr>
            <w:r>
              <w:t>2</w:t>
            </w:r>
          </w:p>
        </w:tc>
      </w:tr>
      <w:tr w:rsidR="00D63761" w:rsidRPr="00863850" w14:paraId="7E0AAEFD" w14:textId="77777777" w:rsidTr="00D63761">
        <w:tc>
          <w:tcPr>
            <w:tcW w:w="496" w:type="dxa"/>
          </w:tcPr>
          <w:p w14:paraId="362B1473" w14:textId="2B39C4BD" w:rsidR="00BC5165" w:rsidRPr="00454C26" w:rsidRDefault="00454C26" w:rsidP="00E16BEF">
            <w:pPr>
              <w:ind w:firstLine="0"/>
            </w:pPr>
            <w:r>
              <w:t>4</w:t>
            </w:r>
          </w:p>
        </w:tc>
        <w:tc>
          <w:tcPr>
            <w:tcW w:w="1819" w:type="dxa"/>
          </w:tcPr>
          <w:p w14:paraId="2DBC4AA2" w14:textId="4DCC8936" w:rsidR="00BC5165" w:rsidRDefault="00F32552" w:rsidP="00D63761">
            <w:pPr>
              <w:ind w:firstLine="0"/>
              <w:jc w:val="center"/>
              <w:rPr>
                <w:lang w:val="pt-PT"/>
              </w:rPr>
            </w:pPr>
            <w:proofErr w:type="spellStart"/>
            <w:r w:rsidRPr="00F32552">
              <w:rPr>
                <w:lang w:val="pt-PT"/>
              </w:rPr>
              <w:t>Апатит</w:t>
            </w:r>
            <w:proofErr w:type="spellEnd"/>
          </w:p>
        </w:tc>
        <w:tc>
          <w:tcPr>
            <w:tcW w:w="4541" w:type="dxa"/>
          </w:tcPr>
          <w:p w14:paraId="2B87EDF0" w14:textId="214976F9" w:rsidR="00BC5165" w:rsidRPr="003C4ED5" w:rsidRDefault="00863850" w:rsidP="003C4ED5">
            <w:pPr>
              <w:ind w:firstLine="0"/>
              <w:jc w:val="center"/>
              <w:rPr>
                <w:lang w:val="pt-PT"/>
              </w:rPr>
            </w:pPr>
            <w:r w:rsidRPr="003C4ED5">
              <w:rPr>
                <w:lang w:val="pt-PT"/>
              </w:rPr>
              <w:t>3Ca</w:t>
            </w:r>
            <w:r w:rsidR="003C4ED5" w:rsidRPr="003C4ED5">
              <w:rPr>
                <w:rFonts w:cs="Times New Roman"/>
                <w:lang w:val="pt-PT"/>
              </w:rPr>
              <w:t>₃</w:t>
            </w:r>
            <w:r w:rsidRPr="003C4ED5">
              <w:rPr>
                <w:lang w:val="pt-PT"/>
              </w:rPr>
              <w:t>(PO</w:t>
            </w:r>
            <w:proofErr w:type="gramStart"/>
            <w:r w:rsidR="003C4ED5" w:rsidRPr="003C4ED5">
              <w:rPr>
                <w:rFonts w:cs="Times New Roman"/>
                <w:lang w:val="pt-PT"/>
              </w:rPr>
              <w:t>₄</w:t>
            </w:r>
            <w:r w:rsidRPr="003C4ED5">
              <w:rPr>
                <w:lang w:val="pt-PT"/>
              </w:rPr>
              <w:t>)</w:t>
            </w:r>
            <w:r w:rsidR="003C4ED5">
              <w:rPr>
                <w:rFonts w:cs="Times New Roman"/>
                <w:lang w:val="pt-PT"/>
              </w:rPr>
              <w:t>₂</w:t>
            </w:r>
            <w:proofErr w:type="gramEnd"/>
            <w:r w:rsidR="003C4ED5">
              <w:rPr>
                <w:rFonts w:cs="Times New Roman"/>
                <w:lang w:val="pt-PT"/>
              </w:rPr>
              <w:t>·</w:t>
            </w:r>
            <w:r w:rsidRPr="003C4ED5">
              <w:rPr>
                <w:lang w:val="pt-PT"/>
              </w:rPr>
              <w:t>Ca(F, Cl)</w:t>
            </w:r>
            <w:r w:rsidR="003C4ED5">
              <w:rPr>
                <w:rFonts w:cs="Times New Roman"/>
                <w:lang w:val="pt-PT"/>
              </w:rPr>
              <w:t>₂</w:t>
            </w:r>
            <w:r w:rsidRPr="003C4ED5">
              <w:rPr>
                <w:lang w:val="pt-PT"/>
              </w:rPr>
              <w:t xml:space="preserve"> </w:t>
            </w:r>
            <w:proofErr w:type="spellStart"/>
            <w:r w:rsidRPr="00863850">
              <w:rPr>
                <w:lang w:val="pt-PT"/>
              </w:rPr>
              <w:t>или</w:t>
            </w:r>
            <w:proofErr w:type="spellEnd"/>
            <w:r w:rsidRPr="003C4ED5">
              <w:rPr>
                <w:lang w:val="pt-PT"/>
              </w:rPr>
              <w:t xml:space="preserve"> Ca</w:t>
            </w:r>
            <w:r w:rsidR="003C4ED5">
              <w:rPr>
                <w:rFonts w:cs="Times New Roman"/>
                <w:lang w:val="pt-PT"/>
              </w:rPr>
              <w:t>₅</w:t>
            </w:r>
            <w:r w:rsidRPr="003C4ED5">
              <w:rPr>
                <w:lang w:val="pt-PT"/>
              </w:rPr>
              <w:t>(F, Cl)(PO</w:t>
            </w:r>
            <w:r w:rsidR="003C4ED5">
              <w:rPr>
                <w:rFonts w:cs="Times New Roman"/>
                <w:lang w:val="pt-PT"/>
              </w:rPr>
              <w:t>₄</w:t>
            </w:r>
            <w:r w:rsidRPr="003C4ED5">
              <w:rPr>
                <w:lang w:val="pt-PT"/>
              </w:rPr>
              <w:t>)</w:t>
            </w:r>
            <w:r w:rsidR="003C4ED5">
              <w:rPr>
                <w:rFonts w:cs="Times New Roman"/>
                <w:lang w:val="pt-PT"/>
              </w:rPr>
              <w:t>₃</w:t>
            </w:r>
          </w:p>
        </w:tc>
        <w:tc>
          <w:tcPr>
            <w:tcW w:w="1571" w:type="dxa"/>
          </w:tcPr>
          <w:p w14:paraId="18BFD5CC" w14:textId="5B776A6B" w:rsidR="00BC5165" w:rsidRPr="005D7825" w:rsidRDefault="005D7825" w:rsidP="00B57972">
            <w:pPr>
              <w:ind w:firstLine="0"/>
              <w:jc w:val="center"/>
            </w:pPr>
            <w:proofErr w:type="spellStart"/>
            <w:r>
              <w:t>гексаг</w:t>
            </w:r>
            <w:proofErr w:type="spellEnd"/>
          </w:p>
        </w:tc>
        <w:tc>
          <w:tcPr>
            <w:tcW w:w="1397" w:type="dxa"/>
          </w:tcPr>
          <w:p w14:paraId="1279C323" w14:textId="44A1D82A" w:rsidR="00BC5165" w:rsidRPr="00DE6376" w:rsidRDefault="00DE6376" w:rsidP="00B57972">
            <w:pPr>
              <w:ind w:firstLine="0"/>
              <w:jc w:val="center"/>
            </w:pPr>
            <w:r>
              <w:t>3,2</w:t>
            </w:r>
          </w:p>
        </w:tc>
        <w:tc>
          <w:tcPr>
            <w:tcW w:w="1429" w:type="dxa"/>
          </w:tcPr>
          <w:p w14:paraId="643FC8E4" w14:textId="4C295647" w:rsidR="00BC5165" w:rsidRPr="000E1452" w:rsidRDefault="000E1452" w:rsidP="00B57972">
            <w:pPr>
              <w:ind w:firstLine="0"/>
              <w:jc w:val="center"/>
            </w:pPr>
            <w:r>
              <w:t>5</w:t>
            </w:r>
          </w:p>
        </w:tc>
      </w:tr>
      <w:tr w:rsidR="00D63761" w14:paraId="1A8632CB" w14:textId="77777777" w:rsidTr="00D63761">
        <w:tc>
          <w:tcPr>
            <w:tcW w:w="496" w:type="dxa"/>
          </w:tcPr>
          <w:p w14:paraId="7AE809C8" w14:textId="623D48AC" w:rsidR="00BC5165" w:rsidRPr="00454C26" w:rsidRDefault="00454C26" w:rsidP="00E16BEF">
            <w:pPr>
              <w:ind w:firstLine="0"/>
            </w:pPr>
            <w:r>
              <w:t>5</w:t>
            </w:r>
          </w:p>
        </w:tc>
        <w:tc>
          <w:tcPr>
            <w:tcW w:w="1819" w:type="dxa"/>
          </w:tcPr>
          <w:p w14:paraId="32CC30D2" w14:textId="79CEC24D" w:rsidR="00BC5165" w:rsidRDefault="00F32552" w:rsidP="00D63761">
            <w:pPr>
              <w:ind w:firstLine="0"/>
              <w:jc w:val="center"/>
              <w:rPr>
                <w:lang w:val="pt-PT"/>
              </w:rPr>
            </w:pPr>
            <w:proofErr w:type="spellStart"/>
            <w:r w:rsidRPr="00F32552">
              <w:rPr>
                <w:lang w:val="pt-PT"/>
              </w:rPr>
              <w:t>Арагонит</w:t>
            </w:r>
            <w:proofErr w:type="spellEnd"/>
          </w:p>
        </w:tc>
        <w:tc>
          <w:tcPr>
            <w:tcW w:w="4541" w:type="dxa"/>
          </w:tcPr>
          <w:p w14:paraId="5E79C92B" w14:textId="55B2904B" w:rsidR="00BC5165" w:rsidRDefault="00863850" w:rsidP="003C4ED5">
            <w:pPr>
              <w:ind w:firstLine="0"/>
              <w:jc w:val="center"/>
              <w:rPr>
                <w:lang w:val="pt-PT"/>
              </w:rPr>
            </w:pPr>
            <w:proofErr w:type="spellStart"/>
            <w:r w:rsidRPr="00863850">
              <w:rPr>
                <w:lang w:val="pt-PT"/>
              </w:rPr>
              <w:t>CaCO</w:t>
            </w:r>
            <w:proofErr w:type="spellEnd"/>
            <w:r w:rsidR="003C4ED5">
              <w:rPr>
                <w:rFonts w:cs="Times New Roman"/>
                <w:lang w:val="pt-PT"/>
              </w:rPr>
              <w:t>₃</w:t>
            </w:r>
          </w:p>
        </w:tc>
        <w:tc>
          <w:tcPr>
            <w:tcW w:w="1571" w:type="dxa"/>
          </w:tcPr>
          <w:p w14:paraId="01277182" w14:textId="15F520F5" w:rsidR="00BC5165" w:rsidRPr="005D7825" w:rsidRDefault="005D7825" w:rsidP="00B57972">
            <w:pPr>
              <w:ind w:firstLine="0"/>
              <w:jc w:val="center"/>
            </w:pPr>
            <w:proofErr w:type="spellStart"/>
            <w:r>
              <w:t>ромбич</w:t>
            </w:r>
            <w:proofErr w:type="spellEnd"/>
          </w:p>
        </w:tc>
        <w:tc>
          <w:tcPr>
            <w:tcW w:w="1397" w:type="dxa"/>
          </w:tcPr>
          <w:p w14:paraId="613A3781" w14:textId="20603A10" w:rsidR="00BC5165" w:rsidRPr="00DE6376" w:rsidRDefault="00DE6376" w:rsidP="00B57972">
            <w:pPr>
              <w:ind w:firstLine="0"/>
              <w:jc w:val="center"/>
            </w:pPr>
            <w:r>
              <w:t>2,9</w:t>
            </w:r>
            <w:r w:rsidR="00C25F7E">
              <w:t>-3</w:t>
            </w:r>
          </w:p>
        </w:tc>
        <w:tc>
          <w:tcPr>
            <w:tcW w:w="1429" w:type="dxa"/>
          </w:tcPr>
          <w:p w14:paraId="1170414F" w14:textId="31CFDE14" w:rsidR="00BC5165" w:rsidRPr="000E1452" w:rsidRDefault="000E1452" w:rsidP="00B57972">
            <w:pPr>
              <w:ind w:firstLine="0"/>
              <w:jc w:val="center"/>
            </w:pPr>
            <w:r>
              <w:t>3,5-4</w:t>
            </w:r>
          </w:p>
        </w:tc>
      </w:tr>
      <w:tr w:rsidR="00D63761" w14:paraId="2B08DA0D" w14:textId="77777777" w:rsidTr="00D63761">
        <w:tc>
          <w:tcPr>
            <w:tcW w:w="496" w:type="dxa"/>
          </w:tcPr>
          <w:p w14:paraId="295746FA" w14:textId="6419C94C" w:rsidR="00BC5165" w:rsidRPr="00454C26" w:rsidRDefault="00454C26" w:rsidP="00E16BEF">
            <w:pPr>
              <w:ind w:firstLine="0"/>
            </w:pPr>
            <w:r>
              <w:t>6</w:t>
            </w:r>
          </w:p>
        </w:tc>
        <w:tc>
          <w:tcPr>
            <w:tcW w:w="1819" w:type="dxa"/>
          </w:tcPr>
          <w:p w14:paraId="144AA543" w14:textId="6EC25227" w:rsidR="00BC5165" w:rsidRDefault="00F32552" w:rsidP="00D63761">
            <w:pPr>
              <w:ind w:firstLine="0"/>
              <w:jc w:val="center"/>
              <w:rPr>
                <w:lang w:val="pt-PT"/>
              </w:rPr>
            </w:pPr>
            <w:proofErr w:type="spellStart"/>
            <w:r w:rsidRPr="00F32552">
              <w:rPr>
                <w:lang w:val="pt-PT"/>
              </w:rPr>
              <w:t>Асбест</w:t>
            </w:r>
            <w:proofErr w:type="spellEnd"/>
          </w:p>
        </w:tc>
        <w:tc>
          <w:tcPr>
            <w:tcW w:w="4541" w:type="dxa"/>
          </w:tcPr>
          <w:p w14:paraId="0EB2B6E9" w14:textId="38DE03F2" w:rsidR="00BC5165" w:rsidRDefault="00863850" w:rsidP="003C4ED5">
            <w:pPr>
              <w:ind w:firstLine="0"/>
              <w:jc w:val="center"/>
              <w:rPr>
                <w:lang w:val="pt-PT"/>
              </w:rPr>
            </w:pPr>
            <w:r w:rsidRPr="00863850">
              <w:rPr>
                <w:lang w:val="pt-PT"/>
              </w:rPr>
              <w:t xml:space="preserve">3(Mg, </w:t>
            </w:r>
            <w:proofErr w:type="spellStart"/>
            <w:proofErr w:type="gramStart"/>
            <w:r w:rsidRPr="00863850">
              <w:rPr>
                <w:lang w:val="pt-PT"/>
              </w:rPr>
              <w:t>Fe</w:t>
            </w:r>
            <w:proofErr w:type="spellEnd"/>
            <w:r w:rsidRPr="00863850">
              <w:rPr>
                <w:lang w:val="pt-PT"/>
              </w:rPr>
              <w:t>)O</w:t>
            </w:r>
            <w:proofErr w:type="gramEnd"/>
            <w:r w:rsidR="003C4ED5">
              <w:rPr>
                <w:rFonts w:cs="Times New Roman"/>
                <w:lang w:val="pt-PT"/>
              </w:rPr>
              <w:t>·</w:t>
            </w:r>
            <w:r w:rsidRPr="00863850">
              <w:rPr>
                <w:lang w:val="pt-PT"/>
              </w:rPr>
              <w:t>CaO</w:t>
            </w:r>
            <w:r w:rsidR="003C4ED5">
              <w:rPr>
                <w:rFonts w:cs="Times New Roman"/>
                <w:lang w:val="pt-PT"/>
              </w:rPr>
              <w:t>·</w:t>
            </w:r>
            <w:r w:rsidRPr="00863850">
              <w:rPr>
                <w:lang w:val="pt-PT"/>
              </w:rPr>
              <w:t>4SiO</w:t>
            </w:r>
            <w:r w:rsidR="003C4ED5">
              <w:rPr>
                <w:rFonts w:cs="Times New Roman"/>
                <w:lang w:val="pt-PT"/>
              </w:rPr>
              <w:t>₂</w:t>
            </w:r>
          </w:p>
        </w:tc>
        <w:tc>
          <w:tcPr>
            <w:tcW w:w="1571" w:type="dxa"/>
          </w:tcPr>
          <w:p w14:paraId="791FCBA1" w14:textId="77FE2454" w:rsidR="00BC5165" w:rsidRPr="005D7825" w:rsidRDefault="005D7825" w:rsidP="00B57972">
            <w:pPr>
              <w:ind w:firstLine="0"/>
              <w:jc w:val="center"/>
            </w:pPr>
            <w:r>
              <w:t>-</w:t>
            </w:r>
          </w:p>
        </w:tc>
        <w:tc>
          <w:tcPr>
            <w:tcW w:w="1397" w:type="dxa"/>
          </w:tcPr>
          <w:p w14:paraId="53D3C82A" w14:textId="4051ACE3" w:rsidR="00BC5165" w:rsidRPr="00C25F7E" w:rsidRDefault="00C25F7E" w:rsidP="00B57972">
            <w:pPr>
              <w:ind w:firstLine="0"/>
              <w:jc w:val="center"/>
            </w:pPr>
            <w:r>
              <w:t>2,9-3,2</w:t>
            </w:r>
          </w:p>
        </w:tc>
        <w:tc>
          <w:tcPr>
            <w:tcW w:w="1429" w:type="dxa"/>
          </w:tcPr>
          <w:p w14:paraId="7EB2C3A7" w14:textId="0E87627C" w:rsidR="00BC5165" w:rsidRPr="000E1452" w:rsidRDefault="000E1452" w:rsidP="00B57972">
            <w:pPr>
              <w:ind w:firstLine="0"/>
              <w:jc w:val="center"/>
            </w:pPr>
            <w:r>
              <w:t>-</w:t>
            </w:r>
          </w:p>
        </w:tc>
      </w:tr>
      <w:tr w:rsidR="00D63761" w14:paraId="5082BE9F" w14:textId="77777777" w:rsidTr="00D63761">
        <w:tc>
          <w:tcPr>
            <w:tcW w:w="496" w:type="dxa"/>
          </w:tcPr>
          <w:p w14:paraId="0DA1EC48" w14:textId="4C4C4824" w:rsidR="00BC5165" w:rsidRPr="00454C26" w:rsidRDefault="00454C26" w:rsidP="00E16BEF">
            <w:pPr>
              <w:ind w:firstLine="0"/>
            </w:pPr>
            <w:r>
              <w:t>7</w:t>
            </w:r>
          </w:p>
        </w:tc>
        <w:tc>
          <w:tcPr>
            <w:tcW w:w="1819" w:type="dxa"/>
          </w:tcPr>
          <w:p w14:paraId="17F24B8B" w14:textId="382C3AD9" w:rsidR="00BC5165" w:rsidRDefault="00F32552" w:rsidP="00D63761">
            <w:pPr>
              <w:ind w:firstLine="0"/>
              <w:jc w:val="center"/>
              <w:rPr>
                <w:lang w:val="pt-PT"/>
              </w:rPr>
            </w:pPr>
            <w:proofErr w:type="spellStart"/>
            <w:r w:rsidRPr="00F32552">
              <w:rPr>
                <w:lang w:val="pt-PT"/>
              </w:rPr>
              <w:t>Астраханит</w:t>
            </w:r>
            <w:proofErr w:type="spellEnd"/>
          </w:p>
        </w:tc>
        <w:tc>
          <w:tcPr>
            <w:tcW w:w="4541" w:type="dxa"/>
          </w:tcPr>
          <w:p w14:paraId="4548CE9D" w14:textId="1D92A403" w:rsidR="00BC5165" w:rsidRDefault="00863850" w:rsidP="003C4ED5">
            <w:pPr>
              <w:ind w:firstLine="0"/>
              <w:jc w:val="center"/>
              <w:rPr>
                <w:lang w:val="pt-PT"/>
              </w:rPr>
            </w:pPr>
            <w:proofErr w:type="spellStart"/>
            <w:r w:rsidRPr="00863850">
              <w:rPr>
                <w:lang w:val="pt-PT"/>
              </w:rPr>
              <w:t>Na</w:t>
            </w:r>
            <w:r w:rsidR="003C4ED5">
              <w:rPr>
                <w:rFonts w:cs="Times New Roman"/>
                <w:lang w:val="pt-PT"/>
              </w:rPr>
              <w:t>₂</w:t>
            </w:r>
            <w:r w:rsidRPr="00863850">
              <w:rPr>
                <w:lang w:val="pt-PT"/>
              </w:rPr>
              <w:t>SO</w:t>
            </w:r>
            <w:proofErr w:type="spellEnd"/>
            <w:r w:rsidR="003C4ED5">
              <w:rPr>
                <w:rFonts w:cs="Times New Roman"/>
                <w:lang w:val="pt-PT"/>
              </w:rPr>
              <w:t>₄·</w:t>
            </w:r>
            <w:proofErr w:type="spellStart"/>
            <w:r w:rsidRPr="00863850">
              <w:rPr>
                <w:lang w:val="pt-PT"/>
              </w:rPr>
              <w:t>MgSO</w:t>
            </w:r>
            <w:proofErr w:type="spellEnd"/>
            <w:r w:rsidR="003C4ED5">
              <w:rPr>
                <w:rFonts w:cs="Times New Roman"/>
                <w:lang w:val="pt-PT"/>
              </w:rPr>
              <w:t>₄·</w:t>
            </w:r>
            <w:r w:rsidRPr="00863850">
              <w:rPr>
                <w:lang w:val="pt-PT"/>
              </w:rPr>
              <w:t>4H</w:t>
            </w:r>
            <w:r w:rsidR="003C4ED5">
              <w:rPr>
                <w:rFonts w:cs="Times New Roman"/>
                <w:lang w:val="pt-PT"/>
              </w:rPr>
              <w:t>₂</w:t>
            </w:r>
            <w:r w:rsidRPr="00863850">
              <w:rPr>
                <w:lang w:val="pt-PT"/>
              </w:rPr>
              <w:t>O</w:t>
            </w:r>
          </w:p>
        </w:tc>
        <w:tc>
          <w:tcPr>
            <w:tcW w:w="1571" w:type="dxa"/>
          </w:tcPr>
          <w:p w14:paraId="152B42F1" w14:textId="2ABEEDD7" w:rsidR="00BC5165" w:rsidRPr="00183BCA" w:rsidRDefault="00183BCA" w:rsidP="00B57972">
            <w:pPr>
              <w:ind w:firstLine="0"/>
              <w:jc w:val="center"/>
            </w:pPr>
            <w:proofErr w:type="spellStart"/>
            <w:r>
              <w:t>монокд</w:t>
            </w:r>
            <w:proofErr w:type="spellEnd"/>
          </w:p>
        </w:tc>
        <w:tc>
          <w:tcPr>
            <w:tcW w:w="1397" w:type="dxa"/>
          </w:tcPr>
          <w:p w14:paraId="37B3CC3A" w14:textId="3866DBAC" w:rsidR="00BC5165" w:rsidRPr="00C25F7E" w:rsidRDefault="00C25F7E" w:rsidP="00B57972">
            <w:pPr>
              <w:ind w:firstLine="0"/>
              <w:jc w:val="center"/>
            </w:pPr>
            <w:r>
              <w:t>2,2-2,3</w:t>
            </w:r>
          </w:p>
        </w:tc>
        <w:tc>
          <w:tcPr>
            <w:tcW w:w="1429" w:type="dxa"/>
          </w:tcPr>
          <w:p w14:paraId="07AE9B26" w14:textId="4103BE5D" w:rsidR="00BC5165" w:rsidRPr="000E1452" w:rsidRDefault="000E1452" w:rsidP="00B57972">
            <w:pPr>
              <w:ind w:firstLine="0"/>
              <w:jc w:val="center"/>
            </w:pPr>
            <w:r>
              <w:t>3</w:t>
            </w:r>
          </w:p>
        </w:tc>
      </w:tr>
      <w:tr w:rsidR="00D63761" w14:paraId="6CBE66B3" w14:textId="77777777" w:rsidTr="00D63761">
        <w:tc>
          <w:tcPr>
            <w:tcW w:w="496" w:type="dxa"/>
          </w:tcPr>
          <w:p w14:paraId="42D7ADFB" w14:textId="25787D9F" w:rsidR="00BC5165" w:rsidRPr="00454C26" w:rsidRDefault="00454C26" w:rsidP="00E16BEF">
            <w:pPr>
              <w:ind w:firstLine="0"/>
            </w:pPr>
            <w:r>
              <w:t>8</w:t>
            </w:r>
          </w:p>
        </w:tc>
        <w:tc>
          <w:tcPr>
            <w:tcW w:w="1819" w:type="dxa"/>
          </w:tcPr>
          <w:p w14:paraId="673A5651" w14:textId="73231C9B" w:rsidR="00BC5165" w:rsidRDefault="00F32552" w:rsidP="00D63761">
            <w:pPr>
              <w:ind w:firstLine="0"/>
              <w:jc w:val="center"/>
              <w:rPr>
                <w:lang w:val="pt-PT"/>
              </w:rPr>
            </w:pPr>
            <w:proofErr w:type="spellStart"/>
            <w:r w:rsidRPr="00F32552">
              <w:rPr>
                <w:lang w:val="pt-PT"/>
              </w:rPr>
              <w:t>Аурипигмент</w:t>
            </w:r>
            <w:proofErr w:type="spellEnd"/>
          </w:p>
        </w:tc>
        <w:tc>
          <w:tcPr>
            <w:tcW w:w="4541" w:type="dxa"/>
          </w:tcPr>
          <w:p w14:paraId="440E3CFD" w14:textId="33874DB5" w:rsidR="00BC5165" w:rsidRDefault="00863850" w:rsidP="003C4ED5">
            <w:pPr>
              <w:ind w:firstLine="0"/>
              <w:jc w:val="center"/>
              <w:rPr>
                <w:lang w:val="pt-PT"/>
              </w:rPr>
            </w:pPr>
            <w:proofErr w:type="spellStart"/>
            <w:r w:rsidRPr="00863850">
              <w:rPr>
                <w:lang w:val="pt-PT"/>
              </w:rPr>
              <w:t>As</w:t>
            </w:r>
            <w:r w:rsidR="003C4ED5">
              <w:rPr>
                <w:rFonts w:cs="Times New Roman"/>
                <w:lang w:val="pt-PT"/>
              </w:rPr>
              <w:t>₂</w:t>
            </w:r>
            <w:r w:rsidRPr="00863850">
              <w:rPr>
                <w:lang w:val="pt-PT"/>
              </w:rPr>
              <w:t>S</w:t>
            </w:r>
            <w:proofErr w:type="spellEnd"/>
            <w:r w:rsidR="003C4ED5">
              <w:rPr>
                <w:rFonts w:cs="Times New Roman"/>
                <w:lang w:val="pt-PT"/>
              </w:rPr>
              <w:t>₃</w:t>
            </w:r>
          </w:p>
        </w:tc>
        <w:tc>
          <w:tcPr>
            <w:tcW w:w="1571" w:type="dxa"/>
          </w:tcPr>
          <w:p w14:paraId="71468E66" w14:textId="6FA5C88B" w:rsidR="00BC5165" w:rsidRPr="00183BCA" w:rsidRDefault="00183BCA" w:rsidP="00B57972">
            <w:pPr>
              <w:ind w:firstLine="0"/>
              <w:jc w:val="center"/>
            </w:pPr>
            <w:proofErr w:type="spellStart"/>
            <w:r>
              <w:t>монокд</w:t>
            </w:r>
            <w:proofErr w:type="spellEnd"/>
          </w:p>
        </w:tc>
        <w:tc>
          <w:tcPr>
            <w:tcW w:w="1397" w:type="dxa"/>
          </w:tcPr>
          <w:p w14:paraId="3AD1CCC0" w14:textId="19BDE9D1" w:rsidR="00BC5165" w:rsidRPr="001D6435" w:rsidRDefault="001D6435" w:rsidP="00B57972">
            <w:pPr>
              <w:ind w:firstLine="0"/>
              <w:jc w:val="center"/>
            </w:pPr>
            <w:r>
              <w:t>3,4-3,5</w:t>
            </w:r>
          </w:p>
        </w:tc>
        <w:tc>
          <w:tcPr>
            <w:tcW w:w="1429" w:type="dxa"/>
          </w:tcPr>
          <w:p w14:paraId="1DA8B898" w14:textId="35155B9C" w:rsidR="00BC5165" w:rsidRPr="000E1452" w:rsidRDefault="000E1452" w:rsidP="00B57972">
            <w:pPr>
              <w:ind w:firstLine="0"/>
              <w:jc w:val="center"/>
            </w:pPr>
            <w:r>
              <w:t>1,5-2</w:t>
            </w:r>
          </w:p>
        </w:tc>
      </w:tr>
      <w:tr w:rsidR="00D63761" w14:paraId="6DD18161" w14:textId="77777777" w:rsidTr="00D63761">
        <w:tc>
          <w:tcPr>
            <w:tcW w:w="496" w:type="dxa"/>
          </w:tcPr>
          <w:p w14:paraId="5F76C5CE" w14:textId="1A780FDC" w:rsidR="00BC5165" w:rsidRPr="00454C26" w:rsidRDefault="00454C26" w:rsidP="00E16BEF">
            <w:pPr>
              <w:ind w:firstLine="0"/>
            </w:pPr>
            <w:r>
              <w:t>9</w:t>
            </w:r>
          </w:p>
        </w:tc>
        <w:tc>
          <w:tcPr>
            <w:tcW w:w="1819" w:type="dxa"/>
          </w:tcPr>
          <w:p w14:paraId="6A8F5583" w14:textId="0D35AE21" w:rsidR="00BC5165" w:rsidRDefault="00F32552" w:rsidP="00D63761">
            <w:pPr>
              <w:ind w:firstLine="0"/>
              <w:jc w:val="center"/>
              <w:rPr>
                <w:lang w:val="pt-PT"/>
              </w:rPr>
            </w:pPr>
            <w:proofErr w:type="spellStart"/>
            <w:r w:rsidRPr="00F32552">
              <w:rPr>
                <w:lang w:val="pt-PT"/>
              </w:rPr>
              <w:t>Ашарит</w:t>
            </w:r>
            <w:proofErr w:type="spellEnd"/>
          </w:p>
        </w:tc>
        <w:tc>
          <w:tcPr>
            <w:tcW w:w="4541" w:type="dxa"/>
          </w:tcPr>
          <w:p w14:paraId="17D06F17" w14:textId="278E7921" w:rsidR="00BC5165" w:rsidRDefault="00863850" w:rsidP="003C4ED5">
            <w:pPr>
              <w:ind w:firstLine="0"/>
              <w:jc w:val="center"/>
              <w:rPr>
                <w:lang w:val="pt-PT"/>
              </w:rPr>
            </w:pPr>
            <w:r w:rsidRPr="00863850">
              <w:rPr>
                <w:lang w:val="pt-PT"/>
              </w:rPr>
              <w:t>2MgO</w:t>
            </w:r>
            <w:r w:rsidR="003C4ED5">
              <w:rPr>
                <w:rFonts w:cs="Times New Roman"/>
                <w:lang w:val="pt-PT"/>
              </w:rPr>
              <w:t>·</w:t>
            </w:r>
            <w:r w:rsidRPr="00863850">
              <w:rPr>
                <w:lang w:val="pt-PT"/>
              </w:rPr>
              <w:t>B</w:t>
            </w:r>
            <w:r w:rsidR="003C4ED5">
              <w:rPr>
                <w:rFonts w:cs="Times New Roman"/>
                <w:lang w:val="pt-PT"/>
              </w:rPr>
              <w:t>₂</w:t>
            </w:r>
            <w:r w:rsidRPr="00863850">
              <w:rPr>
                <w:lang w:val="pt-PT"/>
              </w:rPr>
              <w:t>O</w:t>
            </w:r>
            <w:r w:rsidR="003C4ED5">
              <w:rPr>
                <w:rFonts w:cs="Times New Roman"/>
                <w:lang w:val="pt-PT"/>
              </w:rPr>
              <w:t>₃·</w:t>
            </w:r>
            <w:r w:rsidRPr="00863850">
              <w:rPr>
                <w:lang w:val="pt-PT"/>
              </w:rPr>
              <w:t>H</w:t>
            </w:r>
            <w:r w:rsidR="003C4ED5">
              <w:rPr>
                <w:rFonts w:cs="Times New Roman"/>
                <w:lang w:val="pt-PT"/>
              </w:rPr>
              <w:t>₂</w:t>
            </w:r>
            <w:r w:rsidRPr="00863850">
              <w:rPr>
                <w:lang w:val="pt-PT"/>
              </w:rPr>
              <w:t>O</w:t>
            </w:r>
          </w:p>
        </w:tc>
        <w:tc>
          <w:tcPr>
            <w:tcW w:w="1571" w:type="dxa"/>
          </w:tcPr>
          <w:p w14:paraId="3242796F" w14:textId="49279295" w:rsidR="00BC5165" w:rsidRPr="00183BCA" w:rsidRDefault="00183BCA" w:rsidP="00B57972">
            <w:pPr>
              <w:ind w:firstLine="0"/>
              <w:jc w:val="center"/>
            </w:pPr>
            <w:proofErr w:type="spellStart"/>
            <w:r>
              <w:t>ромбич</w:t>
            </w:r>
            <w:proofErr w:type="spellEnd"/>
          </w:p>
        </w:tc>
        <w:tc>
          <w:tcPr>
            <w:tcW w:w="1397" w:type="dxa"/>
          </w:tcPr>
          <w:p w14:paraId="3B395404" w14:textId="3B155011" w:rsidR="00BC5165" w:rsidRPr="001D6435" w:rsidRDefault="001D6435" w:rsidP="00B57972">
            <w:pPr>
              <w:ind w:firstLine="0"/>
              <w:jc w:val="center"/>
            </w:pPr>
            <w:r>
              <w:t>2,7</w:t>
            </w:r>
          </w:p>
        </w:tc>
        <w:tc>
          <w:tcPr>
            <w:tcW w:w="1429" w:type="dxa"/>
          </w:tcPr>
          <w:p w14:paraId="2158FC3D" w14:textId="0F682EB1" w:rsidR="00BC5165" w:rsidRPr="000E1452" w:rsidRDefault="000E1452" w:rsidP="00B57972">
            <w:pPr>
              <w:ind w:firstLine="0"/>
              <w:jc w:val="center"/>
            </w:pPr>
            <w:r>
              <w:t>4</w:t>
            </w:r>
          </w:p>
        </w:tc>
      </w:tr>
      <w:tr w:rsidR="00D63761" w14:paraId="04587E0D" w14:textId="77777777" w:rsidTr="00D63761">
        <w:tc>
          <w:tcPr>
            <w:tcW w:w="496" w:type="dxa"/>
          </w:tcPr>
          <w:p w14:paraId="195D628C" w14:textId="60F2C3A0" w:rsidR="00BC5165" w:rsidRPr="00454C26" w:rsidRDefault="00454C26" w:rsidP="00E16BEF">
            <w:pPr>
              <w:ind w:firstLine="0"/>
            </w:pPr>
            <w:r>
              <w:t>10</w:t>
            </w:r>
          </w:p>
        </w:tc>
        <w:tc>
          <w:tcPr>
            <w:tcW w:w="1819" w:type="dxa"/>
          </w:tcPr>
          <w:p w14:paraId="2E9A5586" w14:textId="738E61AE" w:rsidR="00BC5165" w:rsidRDefault="00F32552" w:rsidP="00D63761">
            <w:pPr>
              <w:ind w:firstLine="0"/>
              <w:jc w:val="center"/>
              <w:rPr>
                <w:lang w:val="pt-PT"/>
              </w:rPr>
            </w:pPr>
            <w:proofErr w:type="spellStart"/>
            <w:r w:rsidRPr="00F32552">
              <w:rPr>
                <w:lang w:val="pt-PT"/>
              </w:rPr>
              <w:t>Барит</w:t>
            </w:r>
            <w:proofErr w:type="spellEnd"/>
          </w:p>
        </w:tc>
        <w:tc>
          <w:tcPr>
            <w:tcW w:w="4541" w:type="dxa"/>
          </w:tcPr>
          <w:p w14:paraId="71CFC626" w14:textId="17D52F43" w:rsidR="00BC5165" w:rsidRDefault="00863850" w:rsidP="003C4ED5">
            <w:pPr>
              <w:ind w:firstLine="0"/>
              <w:jc w:val="center"/>
              <w:rPr>
                <w:lang w:val="pt-PT"/>
              </w:rPr>
            </w:pPr>
            <w:proofErr w:type="spellStart"/>
            <w:r w:rsidRPr="00863850">
              <w:rPr>
                <w:lang w:val="pt-PT"/>
              </w:rPr>
              <w:t>BaSO</w:t>
            </w:r>
            <w:proofErr w:type="spellEnd"/>
            <w:r w:rsidR="003C4ED5">
              <w:rPr>
                <w:rFonts w:cs="Times New Roman"/>
                <w:lang w:val="pt-PT"/>
              </w:rPr>
              <w:t>₄</w:t>
            </w:r>
          </w:p>
        </w:tc>
        <w:tc>
          <w:tcPr>
            <w:tcW w:w="1571" w:type="dxa"/>
          </w:tcPr>
          <w:p w14:paraId="4AF1A327" w14:textId="63113C57" w:rsidR="00BC5165" w:rsidRPr="00183BCA" w:rsidRDefault="00183BCA" w:rsidP="00B57972">
            <w:pPr>
              <w:ind w:firstLine="0"/>
              <w:jc w:val="center"/>
            </w:pPr>
            <w:proofErr w:type="spellStart"/>
            <w:r>
              <w:t>ромбич</w:t>
            </w:r>
            <w:proofErr w:type="spellEnd"/>
          </w:p>
        </w:tc>
        <w:tc>
          <w:tcPr>
            <w:tcW w:w="1397" w:type="dxa"/>
          </w:tcPr>
          <w:p w14:paraId="330CF90B" w14:textId="260DA06F" w:rsidR="00BC5165" w:rsidRPr="001D6435" w:rsidRDefault="001D6435" w:rsidP="00B57972">
            <w:pPr>
              <w:ind w:firstLine="0"/>
              <w:jc w:val="center"/>
            </w:pPr>
            <w:r>
              <w:t>4,3-4,6</w:t>
            </w:r>
          </w:p>
        </w:tc>
        <w:tc>
          <w:tcPr>
            <w:tcW w:w="1429" w:type="dxa"/>
          </w:tcPr>
          <w:p w14:paraId="13BAE7BA" w14:textId="16ACB1DA" w:rsidR="00BC5165" w:rsidRPr="000E1452" w:rsidRDefault="000E1452" w:rsidP="00B57972">
            <w:pPr>
              <w:ind w:firstLine="0"/>
              <w:jc w:val="center"/>
            </w:pPr>
            <w:r>
              <w:t>2,5</w:t>
            </w:r>
            <w:r w:rsidR="00D63761">
              <w:t>-3,5</w:t>
            </w:r>
          </w:p>
        </w:tc>
      </w:tr>
      <w:tr w:rsidR="00D63761" w14:paraId="798AB0AF" w14:textId="77777777" w:rsidTr="00D63761">
        <w:tc>
          <w:tcPr>
            <w:tcW w:w="496" w:type="dxa"/>
          </w:tcPr>
          <w:p w14:paraId="51E86408" w14:textId="57842178" w:rsidR="00BC5165" w:rsidRPr="00454C26" w:rsidRDefault="00454C26" w:rsidP="00E16BEF">
            <w:pPr>
              <w:ind w:firstLine="0"/>
            </w:pPr>
            <w:r>
              <w:t>11</w:t>
            </w:r>
          </w:p>
        </w:tc>
        <w:tc>
          <w:tcPr>
            <w:tcW w:w="1819" w:type="dxa"/>
          </w:tcPr>
          <w:p w14:paraId="5B52604B" w14:textId="6BFBE77F" w:rsidR="00BC5165" w:rsidRDefault="00F32552" w:rsidP="00D63761">
            <w:pPr>
              <w:ind w:firstLine="0"/>
              <w:jc w:val="center"/>
              <w:rPr>
                <w:lang w:val="pt-PT"/>
              </w:rPr>
            </w:pPr>
            <w:proofErr w:type="spellStart"/>
            <w:r w:rsidRPr="00F32552">
              <w:rPr>
                <w:lang w:val="pt-PT"/>
              </w:rPr>
              <w:t>Берилл</w:t>
            </w:r>
            <w:proofErr w:type="spellEnd"/>
          </w:p>
        </w:tc>
        <w:tc>
          <w:tcPr>
            <w:tcW w:w="4541" w:type="dxa"/>
          </w:tcPr>
          <w:p w14:paraId="024511D7" w14:textId="123D6412" w:rsidR="00BC5165" w:rsidRDefault="00863850" w:rsidP="003C4ED5">
            <w:pPr>
              <w:ind w:firstLine="0"/>
              <w:jc w:val="center"/>
              <w:rPr>
                <w:lang w:val="pt-PT"/>
              </w:rPr>
            </w:pPr>
            <w:r w:rsidRPr="00863850">
              <w:rPr>
                <w:lang w:val="pt-PT"/>
              </w:rPr>
              <w:t>3BeO</w:t>
            </w:r>
            <w:r w:rsidR="003C4ED5">
              <w:rPr>
                <w:rFonts w:cs="Times New Roman"/>
                <w:lang w:val="pt-PT"/>
              </w:rPr>
              <w:t>·</w:t>
            </w:r>
            <w:r w:rsidRPr="00863850">
              <w:rPr>
                <w:lang w:val="pt-PT"/>
              </w:rPr>
              <w:t>Al</w:t>
            </w:r>
            <w:r w:rsidR="003C4ED5">
              <w:rPr>
                <w:rFonts w:cs="Times New Roman"/>
                <w:lang w:val="pt-PT"/>
              </w:rPr>
              <w:t>₂</w:t>
            </w:r>
            <w:r w:rsidRPr="00863850">
              <w:rPr>
                <w:lang w:val="pt-PT"/>
              </w:rPr>
              <w:t>O</w:t>
            </w:r>
            <w:r w:rsidR="003C4ED5">
              <w:rPr>
                <w:rFonts w:cs="Times New Roman"/>
                <w:lang w:val="pt-PT"/>
              </w:rPr>
              <w:t>₃·</w:t>
            </w:r>
            <w:r w:rsidRPr="00863850">
              <w:rPr>
                <w:lang w:val="pt-PT"/>
              </w:rPr>
              <w:t>6SiO</w:t>
            </w:r>
            <w:r w:rsidR="003C4ED5">
              <w:rPr>
                <w:rFonts w:cs="Times New Roman"/>
                <w:lang w:val="pt-PT"/>
              </w:rPr>
              <w:t>₂</w:t>
            </w:r>
          </w:p>
        </w:tc>
        <w:tc>
          <w:tcPr>
            <w:tcW w:w="1571" w:type="dxa"/>
          </w:tcPr>
          <w:p w14:paraId="2ECA0A7F" w14:textId="66263606" w:rsidR="00BC5165" w:rsidRPr="00183BCA" w:rsidRDefault="00183BCA" w:rsidP="00B57972">
            <w:pPr>
              <w:ind w:firstLine="0"/>
              <w:jc w:val="center"/>
            </w:pPr>
            <w:proofErr w:type="spellStart"/>
            <w:r>
              <w:t>гексаг</w:t>
            </w:r>
            <w:proofErr w:type="spellEnd"/>
          </w:p>
        </w:tc>
        <w:tc>
          <w:tcPr>
            <w:tcW w:w="1397" w:type="dxa"/>
          </w:tcPr>
          <w:p w14:paraId="1801761E" w14:textId="3CA37296" w:rsidR="00BC5165" w:rsidRPr="001D6435" w:rsidRDefault="001D6435" w:rsidP="00B57972">
            <w:pPr>
              <w:ind w:firstLine="0"/>
              <w:jc w:val="center"/>
            </w:pPr>
            <w:r>
              <w:t>2,6-2,9</w:t>
            </w:r>
          </w:p>
        </w:tc>
        <w:tc>
          <w:tcPr>
            <w:tcW w:w="1429" w:type="dxa"/>
          </w:tcPr>
          <w:p w14:paraId="0B1D2E6D" w14:textId="02DDCFB5" w:rsidR="00BC5165" w:rsidRPr="00D63761" w:rsidRDefault="00D63761" w:rsidP="00B57972">
            <w:pPr>
              <w:ind w:firstLine="0"/>
              <w:jc w:val="center"/>
            </w:pPr>
            <w:r>
              <w:t>7,5-8</w:t>
            </w:r>
          </w:p>
        </w:tc>
      </w:tr>
    </w:tbl>
    <w:p w14:paraId="181C106F" w14:textId="77777777" w:rsidR="00990E21" w:rsidRPr="00E16BEF" w:rsidRDefault="00000000" w:rsidP="00E16BEF">
      <w:pPr>
        <w:ind w:firstLine="0"/>
        <w:rPr>
          <w:lang w:val="pt-PT"/>
        </w:rPr>
      </w:pPr>
      <w:r w:rsidRPr="00E16BEF">
        <w:rPr>
          <w:lang w:val="pt-PT"/>
        </w:rPr>
        <w:br w:type="page"/>
      </w:r>
    </w:p>
    <w:p w14:paraId="07AF38D6" w14:textId="3FB9AE6D" w:rsidR="00990E21" w:rsidRDefault="004E15F9">
      <w:pPr>
        <w:ind w:firstLine="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nary>
          <m:r>
            <w:br/>
          </m:r>
        </m:oMath>
      </m:oMathPara>
    </w:p>
    <w:p w14:paraId="385BFD98" w14:textId="4310596B" w:rsidR="004E15F9" w:rsidRPr="00F81B94" w:rsidRDefault="004E15F9">
      <w:pPr>
        <w:ind w:firstLine="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nary>
        </m:oMath>
      </m:oMathPara>
    </w:p>
    <w:p w14:paraId="291A21A8" w14:textId="50A27FE4" w:rsidR="00F81B94" w:rsidRPr="00D946B9" w:rsidRDefault="00871111">
      <w:pPr>
        <w:ind w:firstLine="0"/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w:rPr>
              <w:rFonts w:ascii="Cambria Math" w:hAnsi="Cambria Math"/>
            </w:rPr>
            <m:t>=</m:t>
          </m:r>
        </m:oMath>
      </m:oMathPara>
    </w:p>
    <w:p w14:paraId="015D0D2D" w14:textId="5B48095E" w:rsidR="00D946B9" w:rsidRPr="007B5AC5" w:rsidRDefault="00D946B9">
      <w:pPr>
        <w:ind w:firstLine="0"/>
      </w:pPr>
      <m:oMathPara>
        <m:oMath>
          <m:r>
            <w:rPr>
              <w:rFonts w:ascii="Cambria Math" w:hAnsi="Cambria Math" w:cs="Cambria Math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-4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4-7</m:t>
                      </m:r>
                    </m:e>
                  </m:d>
                  <m:r>
                    <w:rPr>
                      <w:rFonts w:ascii="Cambria Math" w:hAnsi="Cambria Math" w:cs="Cambria Math"/>
                    </w:rPr>
                    <m:t>*3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4-7</m:t>
                          </m:r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-4</m:t>
                      </m:r>
                    </m:e>
                  </m:d>
                  <m:r>
                    <w:rPr>
                      <w:rFonts w:ascii="Cambria Math" w:hAnsi="Cambria Math" w:cs="Cambria Math"/>
                    </w:rPr>
                    <m:t>*(4:4+1)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</w:rPr>
                <m:t>2</m:t>
              </m:r>
              <m:r>
                <w:rPr>
                  <w:rFonts w:ascii="Cambria Math" w:hAnsi="Cambria Math" w:cs="Cambria Math"/>
                </w:rPr>
                <m:t>(4-7)</m:t>
              </m:r>
            </m:den>
          </m:f>
        </m:oMath>
      </m:oMathPara>
    </w:p>
    <w:p w14:paraId="41B8EFEF" w14:textId="590EF1A4" w:rsidR="007F501B" w:rsidRDefault="007B5AC5">
      <w:pPr>
        <w:ind w:firstLine="0"/>
      </w:pPr>
      <m:oMathPara>
        <m:oMath>
          <m:r>
            <w:rPr>
              <w:rFonts w:ascii="Cambria Math" w:hAnsi="Cambria Math" w:cs="Cambria Math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±2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122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</w:rPr>
                <m:t>-6</m:t>
              </m:r>
            </m:den>
          </m:f>
        </m:oMath>
      </m:oMathPara>
    </w:p>
    <w:p w14:paraId="2D590F2C" w14:textId="77777777" w:rsidR="007F501B" w:rsidRDefault="007F501B">
      <w:pPr>
        <w:spacing w:line="240" w:lineRule="auto"/>
        <w:ind w:firstLine="0"/>
      </w:pPr>
      <w:r>
        <w:br w:type="page"/>
      </w:r>
    </w:p>
    <w:p w14:paraId="0DF70888" w14:textId="5FED8170" w:rsidR="007B5AC5" w:rsidRPr="00D946B9" w:rsidRDefault="00091C72">
      <w:pPr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DB0BD5" wp14:editId="73828B72">
                <wp:simplePos x="0" y="0"/>
                <wp:positionH relativeFrom="margin">
                  <wp:posOffset>-584200</wp:posOffset>
                </wp:positionH>
                <wp:positionV relativeFrom="paragraph">
                  <wp:posOffset>-588010</wp:posOffset>
                </wp:positionV>
                <wp:extent cx="7025640" cy="5242560"/>
                <wp:effectExtent l="0" t="0" r="3810" b="0"/>
                <wp:wrapNone/>
                <wp:docPr id="2377479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5640" cy="5242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CC2B4" id="Прямоугольник 1" o:spid="_x0000_s1026" style="position:absolute;margin-left:-46pt;margin-top:-46.3pt;width:553.2pt;height:412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" fillcolor="white [3201]" stroked="f" strokeweight=".5pt">
                <w10:wrap anchorx="margin"/>
              </v:rect>
            </w:pict>
          </mc:Fallback>
        </mc:AlternateContent>
      </w:r>
      <w:r w:rsidR="006D692F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7BDE38F" wp14:editId="2A4E8534">
                <wp:simplePos x="0" y="0"/>
                <wp:positionH relativeFrom="column">
                  <wp:posOffset>4713835</wp:posOffset>
                </wp:positionH>
                <wp:positionV relativeFrom="paragraph">
                  <wp:posOffset>1804670</wp:posOffset>
                </wp:positionV>
                <wp:extent cx="91440" cy="106680"/>
                <wp:effectExtent l="0" t="0" r="3810" b="7620"/>
                <wp:wrapNone/>
                <wp:docPr id="1305081398" name="Овал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10668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6350" cap="flat" cmpd="sng" algn="ctr">
                          <a:prstDash val="solid"/>
                          <a:miter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E96AB7" id="Овал 43" o:spid="_x0000_s1026" style="position:absolute;margin-left:371.15pt;margin-top:142.1pt;width:7.2pt;height:8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" fillcolor="black" stroked="f" strokeweight=".5pt">
                <v:stroke joinstyle="miter"/>
              </v:oval>
            </w:pict>
          </mc:Fallback>
        </mc:AlternateContent>
      </w:r>
      <w:r w:rsidR="006D692F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640E941" wp14:editId="48C780D9">
                <wp:simplePos x="0" y="0"/>
                <wp:positionH relativeFrom="column">
                  <wp:posOffset>4487545</wp:posOffset>
                </wp:positionH>
                <wp:positionV relativeFrom="paragraph">
                  <wp:posOffset>1827530</wp:posOffset>
                </wp:positionV>
                <wp:extent cx="91440" cy="106680"/>
                <wp:effectExtent l="0" t="0" r="3810" b="7620"/>
                <wp:wrapNone/>
                <wp:docPr id="262968482" name="Овал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106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ED3FEE" id="Овал 43" o:spid="_x0000_s1026" style="position:absolute;margin-left:353.35pt;margin-top:143.9pt;width:7.2pt;height:8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" fillcolor="black [3200]" stroked="f" strokeweight=".5pt">
                <v:stroke joinstyle="miter"/>
              </v:oval>
            </w:pict>
          </mc:Fallback>
        </mc:AlternateContent>
      </w:r>
      <w:r w:rsidR="006D692F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ED8AB0F" wp14:editId="5418B3A0">
                <wp:simplePos x="0" y="0"/>
                <wp:positionH relativeFrom="column">
                  <wp:posOffset>4761865</wp:posOffset>
                </wp:positionH>
                <wp:positionV relativeFrom="paragraph">
                  <wp:posOffset>1515110</wp:posOffset>
                </wp:positionV>
                <wp:extent cx="198120" cy="266700"/>
                <wp:effectExtent l="57150" t="0" r="0" b="38100"/>
                <wp:wrapNone/>
                <wp:docPr id="1425485035" name="Равнобедренный тре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20608">
                          <a:off x="0" y="0"/>
                          <a:ext cx="198120" cy="266700"/>
                        </a:xfrm>
                        <a:prstGeom prst="triangle">
                          <a:avLst/>
                        </a:prstGeom>
                        <a:solidFill>
                          <a:srgbClr val="C9211E"/>
                        </a:solidFill>
                        <a:ln w="6350" cap="flat" cmpd="sng" algn="ctr">
                          <a:prstDash val="solid"/>
                          <a:miter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280F0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Равнобедренный треугольник 42" o:spid="_x0000_s1026" type="#_x0000_t5" style="position:absolute;margin-left:374.95pt;margin-top:119.3pt;width:15.6pt;height:21pt;rotation:1879363fd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" fillcolor="#c9211e" stroked="f" strokeweight=".5pt"/>
            </w:pict>
          </mc:Fallback>
        </mc:AlternateContent>
      </w:r>
      <w:r w:rsidR="006D692F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F10D5F5" wp14:editId="48A0F87B">
                <wp:simplePos x="0" y="0"/>
                <wp:positionH relativeFrom="column">
                  <wp:posOffset>4341009</wp:posOffset>
                </wp:positionH>
                <wp:positionV relativeFrom="paragraph">
                  <wp:posOffset>1523670</wp:posOffset>
                </wp:positionV>
                <wp:extent cx="198120" cy="266700"/>
                <wp:effectExtent l="0" t="0" r="49530" b="38100"/>
                <wp:wrapNone/>
                <wp:docPr id="599588752" name="Равнобедренный тре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82447">
                          <a:off x="0" y="0"/>
                          <a:ext cx="198120" cy="266700"/>
                        </a:xfrm>
                        <a:prstGeom prst="triangl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F261F" id="Равнобедренный треугольник 42" o:spid="_x0000_s1026" type="#_x0000_t5" style="position:absolute;margin-left:341.8pt;margin-top:119.95pt;width:15.6pt;height:21pt;rotation:-1657573fd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" fillcolor="#c9211e [3209]" stroked="f" strokeweight=".5pt"/>
            </w:pict>
          </mc:Fallback>
        </mc:AlternateContent>
      </w:r>
      <w:r w:rsidR="006D692F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15A4DC2" wp14:editId="04E33489">
                <wp:simplePos x="0" y="0"/>
                <wp:positionH relativeFrom="column">
                  <wp:posOffset>4586605</wp:posOffset>
                </wp:positionH>
                <wp:positionV relativeFrom="paragraph">
                  <wp:posOffset>2018030</wp:posOffset>
                </wp:positionV>
                <wp:extent cx="281940" cy="205740"/>
                <wp:effectExtent l="0" t="0" r="3810" b="3810"/>
                <wp:wrapNone/>
                <wp:docPr id="1777136494" name="Овал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0574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3A11AD" id="Овал 40" o:spid="_x0000_s1026" style="position:absolute;margin-left:361.15pt;margin-top:158.9pt;width:22.2pt;height:16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" fillcolor="#a33e03 [3206]" stroked="f" strokeweight=".5pt">
                <v:stroke joinstyle="miter"/>
              </v:oval>
            </w:pict>
          </mc:Fallback>
        </mc:AlternateContent>
      </w:r>
      <w:r w:rsidR="006D692F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2908DA2" wp14:editId="43F28E96">
                <wp:simplePos x="0" y="0"/>
                <wp:positionH relativeFrom="column">
                  <wp:posOffset>4457065</wp:posOffset>
                </wp:positionH>
                <wp:positionV relativeFrom="paragraph">
                  <wp:posOffset>2642870</wp:posOffset>
                </wp:positionV>
                <wp:extent cx="236220" cy="464820"/>
                <wp:effectExtent l="0" t="0" r="0" b="0"/>
                <wp:wrapNone/>
                <wp:docPr id="1123231945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4648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C39FA7" id="Прямоугольник 41" o:spid="_x0000_s1026" style="position:absolute;margin-left:350.95pt;margin-top:208.1pt;width:18.6pt;height:36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" fillcolor="#c9211e [3209]" stroked="f" strokeweight=".5pt"/>
            </w:pict>
          </mc:Fallback>
        </mc:AlternateContent>
      </w:r>
      <w:r w:rsidR="006D692F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A118552" wp14:editId="7243A768">
                <wp:simplePos x="0" y="0"/>
                <wp:positionH relativeFrom="column">
                  <wp:posOffset>4190365</wp:posOffset>
                </wp:positionH>
                <wp:positionV relativeFrom="paragraph">
                  <wp:posOffset>2635250</wp:posOffset>
                </wp:positionV>
                <wp:extent cx="236220" cy="464820"/>
                <wp:effectExtent l="0" t="0" r="0" b="0"/>
                <wp:wrapNone/>
                <wp:docPr id="450453815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4648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F2924" id="Прямоугольник 41" o:spid="_x0000_s1026" style="position:absolute;margin-left:329.95pt;margin-top:207.5pt;width:18.6pt;height:36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" fillcolor="#c9211e [3209]" stroked="f" strokeweight=".5pt"/>
            </w:pict>
          </mc:Fallback>
        </mc:AlternateContent>
      </w:r>
      <w:r w:rsidR="006D692F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383892E" wp14:editId="2D0689AA">
                <wp:simplePos x="0" y="0"/>
                <wp:positionH relativeFrom="column">
                  <wp:posOffset>3757930</wp:posOffset>
                </wp:positionH>
                <wp:positionV relativeFrom="paragraph">
                  <wp:posOffset>2604770</wp:posOffset>
                </wp:positionV>
                <wp:extent cx="236220" cy="464820"/>
                <wp:effectExtent l="0" t="0" r="0" b="0"/>
                <wp:wrapNone/>
                <wp:docPr id="787383164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4648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500A7D" id="Прямоугольник 41" o:spid="_x0000_s1026" style="position:absolute;margin-left:295.9pt;margin-top:205.1pt;width:18.6pt;height:36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" fillcolor="#c9211e [3209]" stroked="f" strokeweight=".5pt"/>
            </w:pict>
          </mc:Fallback>
        </mc:AlternateContent>
      </w:r>
      <w:r w:rsidR="006D692F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BC7D098" wp14:editId="69ACBA3D">
                <wp:simplePos x="0" y="0"/>
                <wp:positionH relativeFrom="column">
                  <wp:posOffset>3474085</wp:posOffset>
                </wp:positionH>
                <wp:positionV relativeFrom="paragraph">
                  <wp:posOffset>2620010</wp:posOffset>
                </wp:positionV>
                <wp:extent cx="236220" cy="464820"/>
                <wp:effectExtent l="0" t="0" r="0" b="0"/>
                <wp:wrapNone/>
                <wp:docPr id="1951551713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4648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0F030E" id="Прямоугольник 41" o:spid="_x0000_s1026" style="position:absolute;margin-left:273.55pt;margin-top:206.3pt;width:18.6pt;height:36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" fillcolor="#c9211e [3209]" stroked="f" strokeweight=".5pt"/>
            </w:pict>
          </mc:Fallback>
        </mc:AlternateContent>
      </w:r>
      <w:r w:rsidR="006D692F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CE94112" wp14:editId="19029DB1">
                <wp:simplePos x="0" y="0"/>
                <wp:positionH relativeFrom="column">
                  <wp:posOffset>4304665</wp:posOffset>
                </wp:positionH>
                <wp:positionV relativeFrom="paragraph">
                  <wp:posOffset>1720850</wp:posOffset>
                </wp:positionV>
                <wp:extent cx="647700" cy="647700"/>
                <wp:effectExtent l="0" t="0" r="0" b="0"/>
                <wp:wrapNone/>
                <wp:docPr id="2141912856" name="Овал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64770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32151E" id="Овал 39" o:spid="_x0000_s1026" style="position:absolute;margin-left:338.95pt;margin-top:135.5pt;width:51pt;height:5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" fillcolor="#c9211e [3209]" stroked="f" strokeweight=".5pt">
                <v:stroke joinstyle="miter"/>
              </v:oval>
            </w:pict>
          </mc:Fallback>
        </mc:AlternateContent>
      </w:r>
      <w:r w:rsidR="006D692F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24F69ED" wp14:editId="1A35A303">
                <wp:simplePos x="0" y="0"/>
                <wp:positionH relativeFrom="column">
                  <wp:posOffset>3435985</wp:posOffset>
                </wp:positionH>
                <wp:positionV relativeFrom="paragraph">
                  <wp:posOffset>2002790</wp:posOffset>
                </wp:positionV>
                <wp:extent cx="1379220" cy="929640"/>
                <wp:effectExtent l="0" t="0" r="0" b="3810"/>
                <wp:wrapNone/>
                <wp:docPr id="1942842303" name="Овал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92964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DE0E1C" id="Овал 38" o:spid="_x0000_s1026" style="position:absolute;margin-left:270.55pt;margin-top:157.7pt;width:108.6pt;height:73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" fillcolor="#c9211e [3209]" stroked="f" strokeweight=".5pt">
                <v:stroke joinstyle="miter"/>
              </v:oval>
            </w:pict>
          </mc:Fallback>
        </mc:AlternateContent>
      </w:r>
      <w:r w:rsidR="00930D04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1D8E7C8" wp14:editId="1C7C1066">
                <wp:simplePos x="0" y="0"/>
                <wp:positionH relativeFrom="column">
                  <wp:posOffset>2064384</wp:posOffset>
                </wp:positionH>
                <wp:positionV relativeFrom="paragraph">
                  <wp:posOffset>1463454</wp:posOffset>
                </wp:positionV>
                <wp:extent cx="533400" cy="483235"/>
                <wp:effectExtent l="0" t="0" r="0" b="50165"/>
                <wp:wrapNone/>
                <wp:docPr id="504652525" name="Дуга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41643" flipV="1">
                          <a:off x="0" y="0"/>
                          <a:ext cx="533400" cy="483235"/>
                        </a:xfrm>
                        <a:prstGeom prst="arc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75057" id="Дуга 37" o:spid="_x0000_s1026" style="position:absolute;margin-left:162.55pt;margin-top:115.25pt;width:42pt;height:38.05pt;rotation:-2776152fd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3400,483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" path="m266700,nsc413994,,533400,108176,533400,241618r-266700,l266700,xem266700,nfc413994,,533400,108176,533400,241618e" filled="f" strokecolor="black [3200]">
                <v:stroke startarrow="open" endarrow="open"/>
                <v:path arrowok="t" o:connecttype="custom" o:connectlocs="266700,0;533400,241618" o:connectangles="0,0"/>
              </v:shape>
            </w:pict>
          </mc:Fallback>
        </mc:AlternateContent>
      </w:r>
      <w:r w:rsidR="00930D04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AC14860" wp14:editId="2D090767">
                <wp:simplePos x="0" y="0"/>
                <wp:positionH relativeFrom="column">
                  <wp:posOffset>2398402</wp:posOffset>
                </wp:positionH>
                <wp:positionV relativeFrom="paragraph">
                  <wp:posOffset>1667510</wp:posOffset>
                </wp:positionV>
                <wp:extent cx="160020" cy="144780"/>
                <wp:effectExtent l="0" t="0" r="0" b="7620"/>
                <wp:wrapNone/>
                <wp:docPr id="2069267918" name="Овал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4478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6350" cap="flat" cmpd="sng" algn="ctr">
                          <a:prstDash val="solid"/>
                          <a:miter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D617A9" id="Овал 19" o:spid="_x0000_s1026" style="position:absolute;margin-left:188.85pt;margin-top:131.3pt;width:12.6pt;height:11.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" fillcolor="black" stroked="f" strokeweight=".5pt">
                <v:stroke joinstyle="miter"/>
              </v:oval>
            </w:pict>
          </mc:Fallback>
        </mc:AlternateContent>
      </w:r>
      <w:r w:rsidR="00930D04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C67E19B" wp14:editId="4056F4FE">
                <wp:simplePos x="0" y="0"/>
                <wp:positionH relativeFrom="column">
                  <wp:posOffset>2112219</wp:posOffset>
                </wp:positionH>
                <wp:positionV relativeFrom="paragraph">
                  <wp:posOffset>1659890</wp:posOffset>
                </wp:positionV>
                <wp:extent cx="160020" cy="144780"/>
                <wp:effectExtent l="0" t="0" r="0" b="7620"/>
                <wp:wrapNone/>
                <wp:docPr id="829008890" name="Овал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4478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6350" cap="flat" cmpd="sng" algn="ctr">
                          <a:prstDash val="solid"/>
                          <a:miter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9A8CF1" id="Овал 19" o:spid="_x0000_s1026" style="position:absolute;margin-left:166.3pt;margin-top:130.7pt;width:12.6pt;height:11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" fillcolor="black" stroked="f" strokeweight=".5pt">
                <v:stroke joinstyle="miter"/>
              </v:oval>
            </w:pict>
          </mc:Fallback>
        </mc:AlternateContent>
      </w:r>
      <w:r w:rsidR="00930D04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AE3975A" wp14:editId="6C6DF767">
                <wp:simplePos x="0" y="0"/>
                <wp:positionH relativeFrom="column">
                  <wp:posOffset>2384425</wp:posOffset>
                </wp:positionH>
                <wp:positionV relativeFrom="paragraph">
                  <wp:posOffset>1629410</wp:posOffset>
                </wp:positionV>
                <wp:extent cx="182880" cy="190500"/>
                <wp:effectExtent l="0" t="0" r="7620" b="0"/>
                <wp:wrapNone/>
                <wp:docPr id="1631382229" name="Ова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90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6350" cap="flat" cmpd="sng" algn="ctr">
                          <a:prstDash val="solid"/>
                          <a:miter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6C9384" id="Овал 18" o:spid="_x0000_s1026" style="position:absolute;margin-left:187.75pt;margin-top:128.3pt;width:14.4pt;height: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" stroked="f" strokeweight=".5pt">
                <v:stroke joinstyle="miter"/>
              </v:oval>
            </w:pict>
          </mc:Fallback>
        </mc:AlternateContent>
      </w:r>
      <w:r w:rsidR="00930D04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0A433B6" wp14:editId="5AF307EE">
                <wp:simplePos x="0" y="0"/>
                <wp:positionH relativeFrom="column">
                  <wp:posOffset>2102485</wp:posOffset>
                </wp:positionH>
                <wp:positionV relativeFrom="paragraph">
                  <wp:posOffset>1614170</wp:posOffset>
                </wp:positionV>
                <wp:extent cx="182880" cy="190500"/>
                <wp:effectExtent l="0" t="0" r="7620" b="0"/>
                <wp:wrapNone/>
                <wp:docPr id="1214015110" name="Ова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90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6350" cap="flat" cmpd="sng" algn="ctr">
                          <a:prstDash val="solid"/>
                          <a:miter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3EF940" id="Овал 18" o:spid="_x0000_s1026" style="position:absolute;margin-left:165.55pt;margin-top:127.1pt;width:14.4pt;height: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" stroked="f" strokeweight=".5pt">
                <v:stroke joinstyle="miter"/>
              </v:oval>
            </w:pict>
          </mc:Fallback>
        </mc:AlternateContent>
      </w:r>
      <w:r w:rsidR="00930D04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1C60731" wp14:editId="26BB4CC9">
                <wp:simplePos x="0" y="0"/>
                <wp:positionH relativeFrom="column">
                  <wp:posOffset>1963420</wp:posOffset>
                </wp:positionH>
                <wp:positionV relativeFrom="paragraph">
                  <wp:posOffset>1279575</wp:posOffset>
                </wp:positionV>
                <wp:extent cx="281940" cy="236086"/>
                <wp:effectExtent l="19050" t="38100" r="41910" b="50165"/>
                <wp:wrapNone/>
                <wp:docPr id="686772635" name="Прямоугольник: усеченные верхние углы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55535">
                          <a:off x="0" y="0"/>
                          <a:ext cx="281940" cy="236086"/>
                        </a:xfrm>
                        <a:prstGeom prst="snip2SameRect">
                          <a:avLst/>
                        </a:prstGeom>
                        <a:solidFill>
                          <a:srgbClr val="A33E03"/>
                        </a:solidFill>
                        <a:ln w="6350" cap="flat" cmpd="sng" algn="ctr">
                          <a:prstDash val="solid"/>
                          <a:miter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F5515" id="Прямоугольник: усеченные верхние углы 36" o:spid="_x0000_s1026" style="position:absolute;margin-left:154.6pt;margin-top:100.75pt;width:22.2pt;height:18.6pt;rotation:-1140834fd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1940,236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" path="m39348,l242592,r39348,39348l281940,236086r,l,236086r,l,39348,39348,xe" fillcolor="#a33e03" stroked="f" strokeweight=".5pt">
                <v:stroke joinstyle="miter"/>
                <v:path arrowok="t" o:connecttype="custom" o:connectlocs="39348,0;242592,0;281940,39348;281940,236086;281940,236086;0,236086;0,236086;0,39348;39348,0" o:connectangles="0,0,0,0,0,0,0,0,0"/>
              </v:shape>
            </w:pict>
          </mc:Fallback>
        </mc:AlternateContent>
      </w:r>
      <w:r w:rsidR="00930D04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0A752F" wp14:editId="1B4B6E5F">
                <wp:simplePos x="0" y="0"/>
                <wp:positionH relativeFrom="column">
                  <wp:posOffset>2466982</wp:posOffset>
                </wp:positionH>
                <wp:positionV relativeFrom="paragraph">
                  <wp:posOffset>1236935</wp:posOffset>
                </wp:positionV>
                <wp:extent cx="281940" cy="274320"/>
                <wp:effectExtent l="57150" t="38100" r="22860" b="49530"/>
                <wp:wrapNone/>
                <wp:docPr id="529356463" name="Прямоугольник: усеченные верхние углы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82946">
                          <a:off x="0" y="0"/>
                          <a:ext cx="281940" cy="274320"/>
                        </a:xfrm>
                        <a:prstGeom prst="snip2Same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8C87C" id="Прямоугольник: усеченные верхние углы 36" o:spid="_x0000_s1026" style="position:absolute;margin-left:194.25pt;margin-top:97.4pt;width:22.2pt;height:21.6pt;rotation:1401319fd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1940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" path="m45721,l236219,r45721,45721l281940,274320r,l,274320r,l,45721,45721,xe" fillcolor="#a33e03 [3206]" stroked="f" strokeweight=".5pt">
                <v:stroke joinstyle="miter"/>
                <v:path arrowok="t" o:connecttype="custom" o:connectlocs="45721,0;236219,0;281940,45721;281940,274320;281940,274320;0,274320;0,274320;0,45721;45721,0" o:connectangles="0,0,0,0,0,0,0,0,0"/>
              </v:shape>
            </w:pict>
          </mc:Fallback>
        </mc:AlternateContent>
      </w:r>
      <w:r w:rsidR="00930D04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6CEC1F0" wp14:editId="6B1F87BF">
                <wp:simplePos x="0" y="0"/>
                <wp:positionH relativeFrom="column">
                  <wp:posOffset>1729105</wp:posOffset>
                </wp:positionH>
                <wp:positionV relativeFrom="paragraph">
                  <wp:posOffset>2551430</wp:posOffset>
                </wp:positionV>
                <wp:extent cx="556260" cy="746760"/>
                <wp:effectExtent l="0" t="0" r="0" b="0"/>
                <wp:wrapNone/>
                <wp:docPr id="673577891" name="Овал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746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A8C69B" id="Овал 34" o:spid="_x0000_s1026" style="position:absolute;margin-left:136.15pt;margin-top:200.9pt;width:43.8pt;height:58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" fillcolor="#a33e03 [3206]" stroked="f" strokeweight=".5pt">
                <v:stroke joinstyle="miter"/>
              </v:oval>
            </w:pict>
          </mc:Fallback>
        </mc:AlternateContent>
      </w:r>
      <w:r w:rsidR="00930D04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2C6940A" wp14:editId="33A7A8AE">
                <wp:simplePos x="0" y="0"/>
                <wp:positionH relativeFrom="column">
                  <wp:posOffset>2445385</wp:posOffset>
                </wp:positionH>
                <wp:positionV relativeFrom="paragraph">
                  <wp:posOffset>2513330</wp:posOffset>
                </wp:positionV>
                <wp:extent cx="563880" cy="754380"/>
                <wp:effectExtent l="0" t="0" r="7620" b="7620"/>
                <wp:wrapNone/>
                <wp:docPr id="1585363440" name="Овал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75438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1A4E4A" id="Овал 34" o:spid="_x0000_s1026" style="position:absolute;margin-left:192.55pt;margin-top:197.9pt;width:44.4pt;height:59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" fillcolor="#a33e03 [3206]" stroked="f" strokeweight=".5pt">
                <v:stroke joinstyle="miter"/>
              </v:oval>
            </w:pict>
          </mc:Fallback>
        </mc:AlternateContent>
      </w:r>
      <w:r w:rsidR="0074279E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D20A44" wp14:editId="0953B3A5">
                <wp:simplePos x="0" y="0"/>
                <wp:positionH relativeFrom="column">
                  <wp:posOffset>1858645</wp:posOffset>
                </wp:positionH>
                <wp:positionV relativeFrom="paragraph">
                  <wp:posOffset>2124710</wp:posOffset>
                </wp:positionV>
                <wp:extent cx="998220" cy="929640"/>
                <wp:effectExtent l="0" t="0" r="0" b="3810"/>
                <wp:wrapNone/>
                <wp:docPr id="955200079" name="Овал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9296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697952" id="Овал 32" o:spid="_x0000_s1026" style="position:absolute;margin-left:146.35pt;margin-top:167.3pt;width:78.6pt;height:73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" fillcolor="#a33e03 [3206]" stroked="f" strokeweight=".5pt">
                <v:stroke joinstyle="miter"/>
              </v:oval>
            </w:pict>
          </mc:Fallback>
        </mc:AlternateContent>
      </w:r>
      <w:r w:rsidR="0074279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5E97961" wp14:editId="68C3872B">
                <wp:simplePos x="0" y="0"/>
                <wp:positionH relativeFrom="column">
                  <wp:posOffset>1995805</wp:posOffset>
                </wp:positionH>
                <wp:positionV relativeFrom="paragraph">
                  <wp:posOffset>1438910</wp:posOffset>
                </wp:positionV>
                <wp:extent cx="716280" cy="708660"/>
                <wp:effectExtent l="0" t="0" r="7620" b="0"/>
                <wp:wrapNone/>
                <wp:docPr id="114319348" name="Овал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70866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EB426E" id="Овал 31" o:spid="_x0000_s1026" style="position:absolute;margin-left:157.15pt;margin-top:113.3pt;width:56.4pt;height:55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" fillcolor="#a33e03 [3206]" stroked="f" strokeweight=".5pt">
                <v:stroke joinstyle="miter"/>
              </v:oval>
            </w:pict>
          </mc:Fallback>
        </mc:AlternateContent>
      </w:r>
      <w:r w:rsidR="0074279E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770A65B" wp14:editId="1D4AA4F7">
                <wp:simplePos x="0" y="0"/>
                <wp:positionH relativeFrom="column">
                  <wp:posOffset>-3208655</wp:posOffset>
                </wp:positionH>
                <wp:positionV relativeFrom="paragraph">
                  <wp:posOffset>-1479550</wp:posOffset>
                </wp:positionV>
                <wp:extent cx="360" cy="360"/>
                <wp:effectExtent l="57150" t="57150" r="76200" b="76200"/>
                <wp:wrapNone/>
                <wp:docPr id="1632452828" name="Рукописный ввод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20CEC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0" o:spid="_x0000_s1026" type="#_x0000_t75" style="position:absolute;margin-left:-254.05pt;margin-top:-117.9pt;width:2.9pt;height:2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">
                <v:imagedata r:id="rId8" o:title=""/>
              </v:shape>
            </w:pict>
          </mc:Fallback>
        </mc:AlternateContent>
      </w:r>
      <w:r w:rsidR="0074279E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649DD23" wp14:editId="0E47A71F">
                <wp:simplePos x="0" y="0"/>
                <wp:positionH relativeFrom="column">
                  <wp:posOffset>6407665</wp:posOffset>
                </wp:positionH>
                <wp:positionV relativeFrom="paragraph">
                  <wp:posOffset>2299730</wp:posOffset>
                </wp:positionV>
                <wp:extent cx="360" cy="360"/>
                <wp:effectExtent l="57150" t="57150" r="76200" b="76200"/>
                <wp:wrapNone/>
                <wp:docPr id="531215757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BE4C2" id="Рукописный ввод 29" o:spid="_x0000_s1026" type="#_x0000_t75" style="position:absolute;margin-left:503.15pt;margin-top:179.7pt;width:2.9pt;height:2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">
                <v:imagedata r:id="rId8" o:title=""/>
              </v:shape>
            </w:pict>
          </mc:Fallback>
        </mc:AlternateContent>
      </w:r>
      <w:r w:rsidR="0074279E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4627CF2" wp14:editId="6DE30DED">
                <wp:simplePos x="0" y="0"/>
                <wp:positionH relativeFrom="column">
                  <wp:posOffset>4898905</wp:posOffset>
                </wp:positionH>
                <wp:positionV relativeFrom="paragraph">
                  <wp:posOffset>2490170</wp:posOffset>
                </wp:positionV>
                <wp:extent cx="360" cy="1800"/>
                <wp:effectExtent l="57150" t="57150" r="76200" b="74930"/>
                <wp:wrapNone/>
                <wp:docPr id="137568495" name="Рукописный ввод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30C2F" id="Рукописный ввод 28" o:spid="_x0000_s1026" type="#_x0000_t75" style="position:absolute;margin-left:384.35pt;margin-top:194.7pt;width:2.9pt;height: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">
                <v:imagedata r:id="rId11" o:title=""/>
              </v:shape>
            </w:pict>
          </mc:Fallback>
        </mc:AlternateContent>
      </w:r>
      <w:r w:rsidR="0074279E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5F8D3FC" wp14:editId="3A9A29BF">
                <wp:simplePos x="0" y="0"/>
                <wp:positionH relativeFrom="column">
                  <wp:posOffset>3169285</wp:posOffset>
                </wp:positionH>
                <wp:positionV relativeFrom="paragraph">
                  <wp:posOffset>81915</wp:posOffset>
                </wp:positionV>
                <wp:extent cx="296760" cy="167005"/>
                <wp:effectExtent l="38100" t="57150" r="65405" b="61595"/>
                <wp:wrapNone/>
                <wp:docPr id="1045127689" name="Рукописный ввод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9676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FB927" id="Рукописный ввод 27" o:spid="_x0000_s1026" type="#_x0000_t75" style="position:absolute;margin-left:248.85pt;margin-top:5.65pt;width:25.45pt;height:14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">
                <v:imagedata r:id="rId13" o:title=""/>
              </v:shape>
            </w:pict>
          </mc:Fallback>
        </mc:AlternateContent>
      </w:r>
      <w:r w:rsidR="0074279E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1B1C3B1" wp14:editId="2C7F77B9">
                <wp:simplePos x="0" y="0"/>
                <wp:positionH relativeFrom="margin">
                  <wp:posOffset>3733165</wp:posOffset>
                </wp:positionH>
                <wp:positionV relativeFrom="paragraph">
                  <wp:posOffset>986610</wp:posOffset>
                </wp:positionV>
                <wp:extent cx="403860" cy="335280"/>
                <wp:effectExtent l="0" t="0" r="0" b="7620"/>
                <wp:wrapNone/>
                <wp:docPr id="104595067" name="Равнобедренный тре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35280"/>
                        </a:xfrm>
                        <a:prstGeom prst="triangle">
                          <a:avLst/>
                        </a:prstGeom>
                        <a:solidFill>
                          <a:srgbClr val="000000"/>
                        </a:solidFill>
                        <a:ln w="6350" cap="flat" cmpd="sng" algn="ctr">
                          <a:prstDash val="solid"/>
                          <a:miter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08638" id="Равнобедренный треугольник 21" o:spid="_x0000_s1026" type="#_x0000_t5" style="position:absolute;margin-left:293.95pt;margin-top:77.7pt;width:31.8pt;height:26.4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" fillcolor="black" stroked="f" strokeweight=".5pt">
                <w10:wrap anchorx="margin"/>
              </v:shape>
            </w:pict>
          </mc:Fallback>
        </mc:AlternateContent>
      </w:r>
      <w:r w:rsidR="0074279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25FBF01" wp14:editId="3120B971">
                <wp:simplePos x="0" y="0"/>
                <wp:positionH relativeFrom="margin">
                  <wp:align>center</wp:align>
                </wp:positionH>
                <wp:positionV relativeFrom="paragraph">
                  <wp:posOffset>958850</wp:posOffset>
                </wp:positionV>
                <wp:extent cx="403860" cy="335280"/>
                <wp:effectExtent l="0" t="0" r="0" b="7620"/>
                <wp:wrapNone/>
                <wp:docPr id="1784332132" name="Равнобедренный тре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35280"/>
                        </a:xfrm>
                        <a:prstGeom prst="triangle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DF632" id="Равнобедренный треугольник 21" o:spid="_x0000_s1026" type="#_x0000_t5" style="position:absolute;margin-left:0;margin-top:75.5pt;width:31.8pt;height:26.4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" fillcolor="black [3200]" stroked="f" strokeweight=".5pt">
                <w10:wrap anchorx="margin"/>
              </v:shape>
            </w:pict>
          </mc:Fallback>
        </mc:AlternateContent>
      </w:r>
      <w:r w:rsidR="0074279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C3EDDE" wp14:editId="73326F3D">
                <wp:simplePos x="0" y="0"/>
                <wp:positionH relativeFrom="page">
                  <wp:align>center</wp:align>
                </wp:positionH>
                <wp:positionV relativeFrom="paragraph">
                  <wp:posOffset>239898</wp:posOffset>
                </wp:positionV>
                <wp:extent cx="274320" cy="655320"/>
                <wp:effectExtent l="76200" t="0" r="87630" b="0"/>
                <wp:wrapNone/>
                <wp:docPr id="323186681" name="Ромб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58178">
                          <a:off x="0" y="0"/>
                          <a:ext cx="274320" cy="65532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F57CA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22" o:spid="_x0000_s1026" type="#_x0000_t4" style="position:absolute;margin-left:0;margin-top:18.9pt;width:21.6pt;height:51.6pt;rotation:2575759fd;z-index:25168076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" fillcolor="black [3200]" stroked="f" strokeweight=".5pt">
                <w10:wrap anchorx="page"/>
              </v:shape>
            </w:pict>
          </mc:Fallback>
        </mc:AlternateContent>
      </w:r>
      <w:r w:rsidR="0074279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704D1E" wp14:editId="103865EA">
                <wp:simplePos x="0" y="0"/>
                <wp:positionH relativeFrom="margin">
                  <wp:align>center</wp:align>
                </wp:positionH>
                <wp:positionV relativeFrom="paragraph">
                  <wp:posOffset>-313690</wp:posOffset>
                </wp:positionV>
                <wp:extent cx="220980" cy="190500"/>
                <wp:effectExtent l="0" t="0" r="7620" b="0"/>
                <wp:wrapNone/>
                <wp:docPr id="1535289113" name="Овал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19CA70" id="Овал 20" o:spid="_x0000_s1026" style="position:absolute;margin-left:0;margin-top:-24.7pt;width:17.4pt;height:15pt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" fillcolor="black [3200]" stroked="f" strokeweight=".5pt">
                <v:stroke joinstyle="miter"/>
                <w10:wrap anchorx="margin"/>
              </v:oval>
            </w:pict>
          </mc:Fallback>
        </mc:AlternateContent>
      </w:r>
      <w:r w:rsidR="0074279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56DF50" wp14:editId="08C9D740">
                <wp:simplePos x="0" y="0"/>
                <wp:positionH relativeFrom="column">
                  <wp:posOffset>3588385</wp:posOffset>
                </wp:positionH>
                <wp:positionV relativeFrom="paragraph">
                  <wp:posOffset>-168910</wp:posOffset>
                </wp:positionV>
                <wp:extent cx="160020" cy="144780"/>
                <wp:effectExtent l="0" t="0" r="0" b="7620"/>
                <wp:wrapNone/>
                <wp:docPr id="2114887370" name="Овал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447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6B968E" id="Овал 19" o:spid="_x0000_s1026" style="position:absolute;margin-left:282.55pt;margin-top:-13.3pt;width:12.6pt;height:11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" fillcolor="black [3200]" stroked="f" strokeweight=".5pt">
                <v:stroke joinstyle="miter"/>
              </v:oval>
            </w:pict>
          </mc:Fallback>
        </mc:AlternateContent>
      </w:r>
      <w:r w:rsidR="0074279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4A5541" wp14:editId="4BB17DCC">
                <wp:simplePos x="0" y="0"/>
                <wp:positionH relativeFrom="column">
                  <wp:posOffset>3580765</wp:posOffset>
                </wp:positionH>
                <wp:positionV relativeFrom="paragraph">
                  <wp:posOffset>-267970</wp:posOffset>
                </wp:positionV>
                <wp:extent cx="289560" cy="266700"/>
                <wp:effectExtent l="0" t="0" r="0" b="0"/>
                <wp:wrapNone/>
                <wp:docPr id="2044365018" name="Ова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DC6B48" id="Овал 18" o:spid="_x0000_s1026" style="position:absolute;margin-left:281.95pt;margin-top:-21.1pt;width:22.8pt;height:2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" fillcolor="white [3201]" stroked="f" strokeweight=".5pt">
                <v:stroke joinstyle="miter"/>
              </v:oval>
            </w:pict>
          </mc:Fallback>
        </mc:AlternateContent>
      </w:r>
      <w:r w:rsidR="0074279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9CC414" wp14:editId="5A143A30">
                <wp:simplePos x="0" y="0"/>
                <wp:positionH relativeFrom="column">
                  <wp:posOffset>3131185</wp:posOffset>
                </wp:positionH>
                <wp:positionV relativeFrom="paragraph">
                  <wp:posOffset>-252730</wp:posOffset>
                </wp:positionV>
                <wp:extent cx="449580" cy="327660"/>
                <wp:effectExtent l="0" t="0" r="7620" b="0"/>
                <wp:wrapNone/>
                <wp:docPr id="187578674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32766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5948E3" id="Прямоугольник 16" o:spid="_x0000_s1026" style="position:absolute;margin-left:246.55pt;margin-top:-19.9pt;width:35.4pt;height:25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" fillcolor="#a33e03 [3206]" stroked="f"/>
            </w:pict>
          </mc:Fallback>
        </mc:AlternateContent>
      </w:r>
      <w:r w:rsidR="0074279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2412B3" wp14:editId="584252E4">
                <wp:simplePos x="0" y="0"/>
                <wp:positionH relativeFrom="column">
                  <wp:posOffset>3641725</wp:posOffset>
                </wp:positionH>
                <wp:positionV relativeFrom="paragraph">
                  <wp:posOffset>-633730</wp:posOffset>
                </wp:positionV>
                <wp:extent cx="236220" cy="205740"/>
                <wp:effectExtent l="0" t="0" r="0" b="3810"/>
                <wp:wrapNone/>
                <wp:docPr id="1684053031" name="Равнобедренный тре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05740"/>
                        </a:xfrm>
                        <a:prstGeom prst="triangle">
                          <a:avLst/>
                        </a:prstGeom>
                        <a:solidFill>
                          <a:srgbClr val="A33E03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BE75A" id="Равнобедренный треугольник 21" o:spid="_x0000_s1026" type="#_x0000_t5" style="position:absolute;margin-left:286.75pt;margin-top:-49.9pt;width:18.6pt;height:16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" fillcolor="#a33e03" stroked="f"/>
            </w:pict>
          </mc:Fallback>
        </mc:AlternateContent>
      </w:r>
      <w:r w:rsidR="0074279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239AF9" wp14:editId="657F22D9">
                <wp:simplePos x="0" y="0"/>
                <wp:positionH relativeFrom="column">
                  <wp:posOffset>3946524</wp:posOffset>
                </wp:positionH>
                <wp:positionV relativeFrom="paragraph">
                  <wp:posOffset>-443229</wp:posOffset>
                </wp:positionV>
                <wp:extent cx="236220" cy="205740"/>
                <wp:effectExtent l="38100" t="0" r="0" b="41910"/>
                <wp:wrapNone/>
                <wp:docPr id="771335242" name="Равнобедренный тре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29598">
                          <a:off x="0" y="0"/>
                          <a:ext cx="236220" cy="205740"/>
                        </a:xfrm>
                        <a:prstGeom prst="triangle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B9BD1" id="Равнобедренный треугольник 21" o:spid="_x0000_s1026" type="#_x0000_t5" style="position:absolute;margin-left:310.75pt;margin-top:-34.9pt;width:18.6pt;height:16.2pt;rotation:1670729fd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" fillcolor="#a33e03 [3206]" stroked="f"/>
            </w:pict>
          </mc:Fallback>
        </mc:AlternateContent>
      </w:r>
      <w:r w:rsidR="0074279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5D0BD1" wp14:editId="43C2874D">
                <wp:simplePos x="0" y="0"/>
                <wp:positionH relativeFrom="column">
                  <wp:posOffset>3443605</wp:posOffset>
                </wp:positionH>
                <wp:positionV relativeFrom="paragraph">
                  <wp:posOffset>-435610</wp:posOffset>
                </wp:positionV>
                <wp:extent cx="746760" cy="769620"/>
                <wp:effectExtent l="0" t="0" r="0" b="0"/>
                <wp:wrapNone/>
                <wp:docPr id="140044804" name="Ова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76962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67000"/>
                              </a:schemeClr>
                            </a:gs>
                            <a:gs pos="48000">
                              <a:schemeClr val="accent3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3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E609F7" id="Овал 17" o:spid="_x0000_s1026" style="position:absolute;margin-left:271.15pt;margin-top:-34.3pt;width:58.8pt;height:60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" fillcolor="#6c2902 [2150]" stroked="f">
                <v:fill color2="#fb7d34 [1942]" rotate="t" angle="180" colors="0 #6d2a02;31457f #ad4203;1 #fb7e34" focus="100%" type="gradient"/>
              </v:oval>
            </w:pict>
          </mc:Fallback>
        </mc:AlternateContent>
      </w:r>
      <w:r w:rsidR="0074279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87B9D1" wp14:editId="42855D2C">
                <wp:simplePos x="0" y="0"/>
                <wp:positionH relativeFrom="column">
                  <wp:posOffset>3077845</wp:posOffset>
                </wp:positionH>
                <wp:positionV relativeFrom="paragraph">
                  <wp:posOffset>326390</wp:posOffset>
                </wp:positionV>
                <wp:extent cx="1059180" cy="655320"/>
                <wp:effectExtent l="0" t="0" r="7620" b="0"/>
                <wp:wrapNone/>
                <wp:docPr id="1814536707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65532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47A4EA" id="Прямоугольник 15" o:spid="_x0000_s1026" style="position:absolute;margin-left:242.35pt;margin-top:25.7pt;width:83.4pt;height:51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" fillcolor="#a33e03 [3206]" stroked="f"/>
            </w:pict>
          </mc:Fallback>
        </mc:AlternateContent>
      </w:r>
      <w:r w:rsidR="003A5AE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93163A" wp14:editId="4AF1A9E3">
                <wp:simplePos x="0" y="0"/>
                <wp:positionH relativeFrom="column">
                  <wp:posOffset>1218565</wp:posOffset>
                </wp:positionH>
                <wp:positionV relativeFrom="paragraph">
                  <wp:posOffset>532130</wp:posOffset>
                </wp:positionV>
                <wp:extent cx="68580" cy="91440"/>
                <wp:effectExtent l="0" t="0" r="7620" b="3810"/>
                <wp:wrapNone/>
                <wp:docPr id="394272313" name="Овал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580" cy="9144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2F70E7" id="Овал 14" o:spid="_x0000_s1026" style="position:absolute;margin-left:95.95pt;margin-top:41.9pt;width:5.4pt;height:7.2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" fillcolor="#c9211e [3209]" stroked="f">
                <v:fill opacity="32896f"/>
              </v:oval>
            </w:pict>
          </mc:Fallback>
        </mc:AlternateContent>
      </w:r>
      <w:r w:rsidR="003A5AE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3B7A40" wp14:editId="4352CE03">
                <wp:simplePos x="0" y="0"/>
                <wp:positionH relativeFrom="column">
                  <wp:posOffset>951865</wp:posOffset>
                </wp:positionH>
                <wp:positionV relativeFrom="paragraph">
                  <wp:posOffset>512563</wp:posOffset>
                </wp:positionV>
                <wp:extent cx="83820" cy="83820"/>
                <wp:effectExtent l="0" t="0" r="0" b="0"/>
                <wp:wrapNone/>
                <wp:docPr id="243317400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83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624318" id="Овал 13" o:spid="_x0000_s1026" style="position:absolute;margin-left:74.95pt;margin-top:40.35pt;width:6.6pt;height:6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" fillcolor="black [3200]" stroked="f" strokeweight=".5pt">
                <v:stroke joinstyle="miter"/>
              </v:oval>
            </w:pict>
          </mc:Fallback>
        </mc:AlternateContent>
      </w:r>
      <w:r w:rsidR="003A5AE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70A3AE" wp14:editId="76026DED">
                <wp:simplePos x="0" y="0"/>
                <wp:positionH relativeFrom="column">
                  <wp:posOffset>906146</wp:posOffset>
                </wp:positionH>
                <wp:positionV relativeFrom="paragraph">
                  <wp:posOffset>410210</wp:posOffset>
                </wp:positionV>
                <wp:extent cx="137160" cy="228600"/>
                <wp:effectExtent l="38100" t="0" r="34290" b="0"/>
                <wp:wrapNone/>
                <wp:docPr id="1960770286" name="Ова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25280">
                          <a:off x="0" y="0"/>
                          <a:ext cx="13716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705910" id="Овал 12" o:spid="_x0000_s1026" style="position:absolute;margin-left:71.35pt;margin-top:32.3pt;width:10.8pt;height:18pt;rotation:-2921507fd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" fillcolor="white [3201]" stroked="f" strokeweight=".5pt">
                <v:stroke joinstyle="miter"/>
              </v:oval>
            </w:pict>
          </mc:Fallback>
        </mc:AlternateContent>
      </w:r>
      <w:r w:rsidR="003A5AE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B18732" wp14:editId="2779756A">
                <wp:simplePos x="0" y="0"/>
                <wp:positionH relativeFrom="column">
                  <wp:posOffset>807085</wp:posOffset>
                </wp:positionH>
                <wp:positionV relativeFrom="paragraph">
                  <wp:posOffset>684530</wp:posOffset>
                </wp:positionV>
                <wp:extent cx="228600" cy="228600"/>
                <wp:effectExtent l="0" t="0" r="0" b="0"/>
                <wp:wrapNone/>
                <wp:docPr id="865599230" name="Овал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C1D77B" id="Овал 11" o:spid="_x0000_s1026" style="position:absolute;margin-left:63.55pt;margin-top:53.9pt;width:18pt;height:1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" fillcolor="#c9211e [3209]" stroked="f">
                <v:fill opacity="32896f"/>
              </v:oval>
            </w:pict>
          </mc:Fallback>
        </mc:AlternateContent>
      </w:r>
      <w:r w:rsidR="003A5AE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B5C104" wp14:editId="346C93B8">
                <wp:simplePos x="0" y="0"/>
                <wp:positionH relativeFrom="column">
                  <wp:posOffset>540385</wp:posOffset>
                </wp:positionH>
                <wp:positionV relativeFrom="paragraph">
                  <wp:posOffset>-207010</wp:posOffset>
                </wp:positionV>
                <wp:extent cx="320040" cy="587846"/>
                <wp:effectExtent l="95250" t="0" r="80010" b="0"/>
                <wp:wrapNone/>
                <wp:docPr id="1036223080" name="Овал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49297">
                          <a:off x="0" y="0"/>
                          <a:ext cx="320040" cy="587846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0"/>
                          </a:srgbClr>
                        </a:solidFill>
                        <a:ln>
                          <a:solidFill>
                            <a:schemeClr val="tx2">
                              <a:lumMod val="85000"/>
                              <a:lumOff val="15000"/>
                            </a:schemeClr>
                          </a:solidFill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7C44DA" id="Овал 9" o:spid="_x0000_s1026" style="position:absolute;margin-left:42.55pt;margin-top:-16.3pt;width:25.2pt;height:46.3pt;rotation:-2676821fd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" fillcolor="black" strokecolor="#272727 [2751]">
                <v:fill opacity="32896f"/>
              </v:oval>
            </w:pict>
          </mc:Fallback>
        </mc:AlternateContent>
      </w:r>
      <w:r w:rsidR="003A5AE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7C40FF" wp14:editId="2B364BDA">
                <wp:simplePos x="0" y="0"/>
                <wp:positionH relativeFrom="column">
                  <wp:posOffset>280670</wp:posOffset>
                </wp:positionH>
                <wp:positionV relativeFrom="paragraph">
                  <wp:posOffset>-22342</wp:posOffset>
                </wp:positionV>
                <wp:extent cx="320040" cy="587846"/>
                <wp:effectExtent l="95250" t="0" r="80010" b="0"/>
                <wp:wrapNone/>
                <wp:docPr id="964829938" name="Овал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49297">
                          <a:off x="0" y="0"/>
                          <a:ext cx="320040" cy="587846"/>
                        </a:xfrm>
                        <a:prstGeom prst="ellipse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BE4AA9" id="Овал 9" o:spid="_x0000_s1026" style="position:absolute;margin-left:22.1pt;margin-top:-1.75pt;width:25.2pt;height:46.3pt;rotation:-2676821fd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" fillcolor="black [3200]" strokecolor="#404040 [2431]">
                <v:fill opacity="32896f"/>
              </v:oval>
            </w:pict>
          </mc:Fallback>
        </mc:AlternateContent>
      </w:r>
      <w:r w:rsidR="003A5A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E60B2D" wp14:editId="52D82ED6">
                <wp:simplePos x="0" y="0"/>
                <wp:positionH relativeFrom="column">
                  <wp:posOffset>1226185</wp:posOffset>
                </wp:positionH>
                <wp:positionV relativeFrom="paragraph">
                  <wp:posOffset>1057910</wp:posOffset>
                </wp:positionV>
                <wp:extent cx="304800" cy="327660"/>
                <wp:effectExtent l="0" t="0" r="19050" b="15240"/>
                <wp:wrapNone/>
                <wp:docPr id="1845079330" name="Ова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27660"/>
                        </a:xfrm>
                        <a:prstGeom prst="ellipse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solidFill>
                            <a:schemeClr val="tx2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F33E4F" id="Овал 8" o:spid="_x0000_s1026" style="position:absolute;margin-left:96.55pt;margin-top:83.3pt;width:24pt;height:25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" fillcolor="black [3200]" strokecolor="#272727 [2751]">
                <v:fill opacity="32896f"/>
              </v:oval>
            </w:pict>
          </mc:Fallback>
        </mc:AlternateContent>
      </w:r>
      <w:r w:rsidR="003A5AE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AC7CFA" wp14:editId="7D784FBB">
                <wp:simplePos x="0" y="0"/>
                <wp:positionH relativeFrom="column">
                  <wp:posOffset>532765</wp:posOffset>
                </wp:positionH>
                <wp:positionV relativeFrom="paragraph">
                  <wp:posOffset>1812290</wp:posOffset>
                </wp:positionV>
                <wp:extent cx="769620" cy="205740"/>
                <wp:effectExtent l="0" t="0" r="11430" b="22860"/>
                <wp:wrapNone/>
                <wp:docPr id="243723363" name="Прямоугольник: усеченные верхние угл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205740"/>
                        </a:xfrm>
                        <a:prstGeom prst="snip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solidFill>
                            <a:schemeClr val="tx2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E5DA1" id="Прямоугольник: усеченные верхние углы 7" o:spid="_x0000_s1026" style="position:absolute;margin-left:41.95pt;margin-top:142.7pt;width:60.6pt;height:16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69620,20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" path="m102870,l666750,,769620,102870r,102870l769620,205740,,205740r,l,102870,102870,xe" fillcolor="black [3200]" strokecolor="#272727 [2751]">
                <v:fill opacity="32896f"/>
                <v:path arrowok="t" o:connecttype="custom" o:connectlocs="102870,0;666750,0;769620,102870;769620,205740;769620,205740;0,205740;0,205740;0,102870;102870,0" o:connectangles="0,0,0,0,0,0,0,0,0"/>
              </v:shape>
            </w:pict>
          </mc:Fallback>
        </mc:AlternateContent>
      </w:r>
      <w:r w:rsidR="003A5AE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CDF707" wp14:editId="660EEAC0">
                <wp:simplePos x="0" y="0"/>
                <wp:positionH relativeFrom="column">
                  <wp:posOffset>304165</wp:posOffset>
                </wp:positionH>
                <wp:positionV relativeFrom="paragraph">
                  <wp:posOffset>1347470</wp:posOffset>
                </wp:positionV>
                <wp:extent cx="190500" cy="205740"/>
                <wp:effectExtent l="0" t="0" r="19050" b="22860"/>
                <wp:wrapNone/>
                <wp:docPr id="964788868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05740"/>
                        </a:xfrm>
                        <a:prstGeom prst="ellipse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solidFill>
                            <a:schemeClr val="tx2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743DCE" id="Овал 6" o:spid="_x0000_s1026" style="position:absolute;margin-left:23.95pt;margin-top:106.1pt;width:15pt;height:16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" fillcolor="black [3200]" strokecolor="#272727 [2751]">
                <v:fill opacity="32896f"/>
              </v:oval>
            </w:pict>
          </mc:Fallback>
        </mc:AlternateContent>
      </w:r>
      <w:r w:rsidR="003A5AE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22C980" wp14:editId="2FC811CD">
                <wp:simplePos x="0" y="0"/>
                <wp:positionH relativeFrom="column">
                  <wp:posOffset>487045</wp:posOffset>
                </wp:positionH>
                <wp:positionV relativeFrom="paragraph">
                  <wp:posOffset>928370</wp:posOffset>
                </wp:positionV>
                <wp:extent cx="883920" cy="883920"/>
                <wp:effectExtent l="0" t="0" r="11430" b="11430"/>
                <wp:wrapNone/>
                <wp:docPr id="75315479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883920"/>
                        </a:xfrm>
                        <a:prstGeom prst="ellipse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solidFill>
                            <a:schemeClr val="tx2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50A682" id="Овал 5" o:spid="_x0000_s1026" style="position:absolute;margin-left:38.35pt;margin-top:73.1pt;width:69.6pt;height:69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" fillcolor="black [3200]" strokecolor="#272727 [2751]">
                <v:fill opacity="32896f"/>
              </v:oval>
            </w:pict>
          </mc:Fallback>
        </mc:AlternateContent>
      </w:r>
      <w:r w:rsidR="003A5AE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4883FD" wp14:editId="2644A490">
                <wp:simplePos x="0" y="0"/>
                <wp:positionH relativeFrom="column">
                  <wp:posOffset>593725</wp:posOffset>
                </wp:positionH>
                <wp:positionV relativeFrom="paragraph">
                  <wp:posOffset>311150</wp:posOffset>
                </wp:positionV>
                <wp:extent cx="640080" cy="617220"/>
                <wp:effectExtent l="0" t="0" r="26670" b="11430"/>
                <wp:wrapNone/>
                <wp:docPr id="1103057323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17220"/>
                        </a:xfrm>
                        <a:prstGeom prst="ellipse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solidFill>
                            <a:schemeClr val="tx2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833406" id="Овал 2" o:spid="_x0000_s1026" style="position:absolute;margin-left:46.75pt;margin-top:24.5pt;width:50.4pt;height:48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" fillcolor="black [3200]" strokecolor="#272727 [2751]">
                <v:fill opacity="32896f"/>
              </v:oval>
            </w:pict>
          </mc:Fallback>
        </mc:AlternateContent>
      </w:r>
    </w:p>
    <w:sectPr w:rsidR="007B5AC5" w:rsidRPr="00D946B9" w:rsidSect="003A585E">
      <w:headerReference w:type="default" r:id="rId14"/>
      <w:headerReference w:type="first" r:id="rId15"/>
      <w:pgSz w:w="11906" w:h="16838"/>
      <w:pgMar w:top="2182" w:right="567" w:bottom="2466" w:left="1417" w:header="85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DBB38" w14:textId="77777777" w:rsidR="004B4990" w:rsidRDefault="004B4990">
      <w:pPr>
        <w:spacing w:line="240" w:lineRule="auto"/>
      </w:pPr>
      <w:r>
        <w:separator/>
      </w:r>
    </w:p>
  </w:endnote>
  <w:endnote w:type="continuationSeparator" w:id="0">
    <w:p w14:paraId="3280B679" w14:textId="77777777" w:rsidR="004B4990" w:rsidRDefault="004B4990">
      <w:pPr>
        <w:spacing w:line="240" w:lineRule="auto"/>
      </w:pPr>
      <w:r>
        <w:continuationSeparator/>
      </w:r>
    </w:p>
  </w:endnote>
  <w:endnote w:type="continuationNotice" w:id="1">
    <w:p w14:paraId="01CBAA72" w14:textId="77777777" w:rsidR="004B4990" w:rsidRDefault="004B499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Italic">
    <w:altName w:val="Cambria"/>
    <w:charset w:val="01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72AD5" w14:textId="77777777" w:rsidR="004B4990" w:rsidRDefault="004B4990">
      <w:pPr>
        <w:spacing w:line="240" w:lineRule="auto"/>
      </w:pPr>
      <w:r>
        <w:separator/>
      </w:r>
    </w:p>
  </w:footnote>
  <w:footnote w:type="continuationSeparator" w:id="0">
    <w:p w14:paraId="74CF5E8E" w14:textId="77777777" w:rsidR="004B4990" w:rsidRDefault="004B4990">
      <w:pPr>
        <w:spacing w:line="240" w:lineRule="auto"/>
      </w:pPr>
      <w:r>
        <w:continuationSeparator/>
      </w:r>
    </w:p>
  </w:footnote>
  <w:footnote w:type="continuationNotice" w:id="1">
    <w:p w14:paraId="7E12138B" w14:textId="77777777" w:rsidR="004B4990" w:rsidRDefault="004B499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CDF91" w14:textId="1AEFAAFB" w:rsidR="00990E21" w:rsidRDefault="00000000">
    <w:pPr>
      <w:pStyle w:val="1"/>
      <w:ind w:firstLine="680"/>
      <w:jc w:val="center"/>
    </w:pPr>
    <w:r>
      <w:t xml:space="preserve">Вариант </w:t>
    </w:r>
    <w:r w:rsidR="00026C82">
      <w:t>4</w:t>
    </w:r>
    <w:r>
      <w:t>.</w:t>
    </w:r>
  </w:p>
  <w:p w14:paraId="74399111" w14:textId="77777777" w:rsidR="00990E21" w:rsidRDefault="00990E21">
    <w:pPr>
      <w:pStyle w:val="1"/>
      <w:numPr>
        <w:ilvl w:val="0"/>
        <w:numId w:val="0"/>
      </w:numPr>
      <w:ind w:left="680"/>
      <w:jc w:val="center"/>
      <w:rPr>
        <w:rFonts w:ascii="Courier New" w:hAnsi="Courier New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986DA" w14:textId="77777777" w:rsidR="00990E21" w:rsidRDefault="00000000">
    <w:pPr>
      <w:pStyle w:val="1"/>
      <w:ind w:firstLine="680"/>
      <w:jc w:val="center"/>
    </w:pPr>
    <w:r>
      <w:t>Вариант 1.</w:t>
    </w:r>
  </w:p>
  <w:p w14:paraId="57273FEC" w14:textId="77777777" w:rsidR="00990E21" w:rsidRDefault="00990E21">
    <w:pPr>
      <w:pStyle w:val="1"/>
      <w:numPr>
        <w:ilvl w:val="0"/>
        <w:numId w:val="0"/>
      </w:numPr>
      <w:ind w:left="680"/>
      <w:jc w:val="center"/>
      <w:rPr>
        <w:rFonts w:ascii="Courier New" w:hAnsi="Courier Ne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66C1F"/>
    <w:multiLevelType w:val="hybridMultilevel"/>
    <w:tmpl w:val="748ED848"/>
    <w:lvl w:ilvl="0" w:tplc="E96C7350">
      <w:start w:val="1"/>
      <w:numFmt w:val="bullet"/>
      <w:lvlText w:val=""/>
      <w:lvlJc w:val="left"/>
      <w:pPr>
        <w:ind w:left="125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954EA"/>
    <w:multiLevelType w:val="hybridMultilevel"/>
    <w:tmpl w:val="2C82D43E"/>
    <w:lvl w:ilvl="0" w:tplc="07E88DBA">
      <w:start w:val="1"/>
      <w:numFmt w:val="bullet"/>
      <w:lvlText w:val=""/>
      <w:lvlJc w:val="left"/>
      <w:pPr>
        <w:ind w:left="766" w:hanging="3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34CF1D6A"/>
    <w:multiLevelType w:val="multilevel"/>
    <w:tmpl w:val="3A8C7AE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8E97886"/>
    <w:multiLevelType w:val="hybridMultilevel"/>
    <w:tmpl w:val="1CFC6DF0"/>
    <w:lvl w:ilvl="0" w:tplc="1750D230">
      <w:start w:val="1"/>
      <w:numFmt w:val="decimal"/>
      <w:lvlText w:val="%1."/>
      <w:lvlJc w:val="left"/>
      <w:pPr>
        <w:ind w:left="539" w:firstLine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F813BB"/>
    <w:multiLevelType w:val="multilevel"/>
    <w:tmpl w:val="3A4E1C0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2C70176"/>
    <w:multiLevelType w:val="multilevel"/>
    <w:tmpl w:val="51F48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713845512">
    <w:abstractNumId w:val="4"/>
  </w:num>
  <w:num w:numId="2" w16cid:durableId="2111775362">
    <w:abstractNumId w:val="2"/>
  </w:num>
  <w:num w:numId="3" w16cid:durableId="548028948">
    <w:abstractNumId w:val="5"/>
  </w:num>
  <w:num w:numId="4" w16cid:durableId="1698386240">
    <w:abstractNumId w:val="3"/>
  </w:num>
  <w:num w:numId="5" w16cid:durableId="529077589">
    <w:abstractNumId w:val="0"/>
  </w:num>
  <w:num w:numId="6" w16cid:durableId="1813016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9"/>
  <w:autoHyphenation/>
  <w:hyphenationZone w:val="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6C82"/>
    <w:rsid w:val="00026C82"/>
    <w:rsid w:val="000506D3"/>
    <w:rsid w:val="00091C72"/>
    <w:rsid w:val="000E126D"/>
    <w:rsid w:val="000E1452"/>
    <w:rsid w:val="00183BCA"/>
    <w:rsid w:val="001D6435"/>
    <w:rsid w:val="001E774E"/>
    <w:rsid w:val="00211CCE"/>
    <w:rsid w:val="003A585E"/>
    <w:rsid w:val="003A5AEC"/>
    <w:rsid w:val="003C4ED5"/>
    <w:rsid w:val="00454C26"/>
    <w:rsid w:val="00461708"/>
    <w:rsid w:val="004B4990"/>
    <w:rsid w:val="004D4F6E"/>
    <w:rsid w:val="004E15F9"/>
    <w:rsid w:val="004F120E"/>
    <w:rsid w:val="00580FDC"/>
    <w:rsid w:val="005D7825"/>
    <w:rsid w:val="006B35DB"/>
    <w:rsid w:val="006D692F"/>
    <w:rsid w:val="0074279E"/>
    <w:rsid w:val="007655E7"/>
    <w:rsid w:val="00783A0C"/>
    <w:rsid w:val="007B5AC5"/>
    <w:rsid w:val="007D4B9E"/>
    <w:rsid w:val="007F501B"/>
    <w:rsid w:val="00804D47"/>
    <w:rsid w:val="00846524"/>
    <w:rsid w:val="00863850"/>
    <w:rsid w:val="00871111"/>
    <w:rsid w:val="008944F1"/>
    <w:rsid w:val="008B4782"/>
    <w:rsid w:val="00930D04"/>
    <w:rsid w:val="00990E21"/>
    <w:rsid w:val="00A27269"/>
    <w:rsid w:val="00A700DD"/>
    <w:rsid w:val="00B57972"/>
    <w:rsid w:val="00BC5165"/>
    <w:rsid w:val="00BE6E3E"/>
    <w:rsid w:val="00C25F7E"/>
    <w:rsid w:val="00C460BB"/>
    <w:rsid w:val="00C972E4"/>
    <w:rsid w:val="00CA3D60"/>
    <w:rsid w:val="00CC6013"/>
    <w:rsid w:val="00D63761"/>
    <w:rsid w:val="00D946B9"/>
    <w:rsid w:val="00DD6516"/>
    <w:rsid w:val="00DE6376"/>
    <w:rsid w:val="00E16BEF"/>
    <w:rsid w:val="00F12DBD"/>
    <w:rsid w:val="00F32552"/>
    <w:rsid w:val="00F81B94"/>
    <w:rsid w:val="00FB7F9F"/>
    <w:rsid w:val="00FE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C6EB0"/>
  <w15:docId w15:val="{22DCD7B3-72EB-4379-A562-287E1280B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680"/>
    </w:pPr>
    <w:rPr>
      <w:rFonts w:ascii="Times New Roman" w:hAnsi="Times New Roman"/>
      <w:sz w:val="28"/>
    </w:rPr>
  </w:style>
  <w:style w:type="paragraph" w:styleId="1">
    <w:name w:val="heading 1"/>
    <w:basedOn w:val="user"/>
    <w:next w:val="a0"/>
    <w:uiPriority w:val="9"/>
    <w:qFormat/>
    <w:pPr>
      <w:numPr>
        <w:numId w:val="2"/>
      </w:numPr>
      <w:ind w:left="680"/>
      <w:jc w:val="both"/>
      <w:outlineLvl w:val="0"/>
    </w:pPr>
    <w:rPr>
      <w:rFonts w:ascii="Times New Roman" w:hAnsi="Times New Roman"/>
      <w:b/>
      <w:bCs/>
      <w:sz w:val="32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3A585E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имвол нумерации"/>
  </w:style>
  <w:style w:type="paragraph" w:styleId="a5">
    <w:name w:val="Title"/>
    <w:basedOn w:val="a"/>
    <w:next w:val="a0"/>
    <w:uiPriority w:val="1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6">
    <w:name w:val="List"/>
    <w:basedOn w:val="a0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8">
    <w:name w:val="index heading"/>
    <w:basedOn w:val="a"/>
    <w:pPr>
      <w:suppressLineNumbers/>
    </w:pPr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paragraph" w:customStyle="1" w:styleId="a9">
    <w:name w:val="Колонтитулы"/>
    <w:basedOn w:val="a"/>
    <w:pPr>
      <w:suppressLineNumbers/>
      <w:tabs>
        <w:tab w:val="center" w:pos="4961"/>
        <w:tab w:val="right" w:pos="9922"/>
      </w:tabs>
    </w:pPr>
  </w:style>
  <w:style w:type="paragraph" w:customStyle="1" w:styleId="user1">
    <w:name w:val="Колонтитулы (user)"/>
    <w:basedOn w:val="a"/>
  </w:style>
  <w:style w:type="paragraph" w:styleId="aa">
    <w:name w:val="header"/>
    <w:basedOn w:val="a9"/>
  </w:style>
  <w:style w:type="paragraph" w:styleId="ab">
    <w:name w:val="footer"/>
    <w:basedOn w:val="a9"/>
  </w:style>
  <w:style w:type="paragraph" w:customStyle="1" w:styleId="TableParagraph">
    <w:name w:val="Table Paragraph"/>
    <w:basedOn w:val="a"/>
    <w:pPr>
      <w:ind w:left="48"/>
      <w:jc w:val="center"/>
    </w:pPr>
  </w:style>
  <w:style w:type="paragraph" w:customStyle="1" w:styleId="ac">
    <w:name w:val="Автор"/>
    <w:basedOn w:val="a"/>
    <w:rPr>
      <w:rFonts w:ascii="Italic" w:hAnsi="Italic"/>
      <w:color w:val="000000"/>
    </w:rPr>
  </w:style>
  <w:style w:type="paragraph" w:customStyle="1" w:styleId="ad">
    <w:name w:val="Стихи"/>
    <w:basedOn w:val="a"/>
    <w:pPr>
      <w:spacing w:before="57" w:after="113"/>
      <w:ind w:firstLine="0"/>
    </w:pPr>
  </w:style>
  <w:style w:type="paragraph" w:customStyle="1" w:styleId="ae">
    <w:name w:val="Содержимое таблицы"/>
    <w:basedOn w:val="a"/>
    <w:pPr>
      <w:widowControl w:val="0"/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styleId="af0">
    <w:name w:val="List Paragraph"/>
    <w:basedOn w:val="a"/>
    <w:uiPriority w:val="34"/>
    <w:qFormat/>
    <w:rsid w:val="00A700DD"/>
    <w:pPr>
      <w:ind w:left="720"/>
      <w:contextualSpacing/>
    </w:pPr>
    <w:rPr>
      <w:rFonts w:cs="Mangal"/>
    </w:rPr>
  </w:style>
  <w:style w:type="character" w:customStyle="1" w:styleId="20">
    <w:name w:val="Заголовок 2 Знак"/>
    <w:basedOn w:val="a1"/>
    <w:link w:val="2"/>
    <w:uiPriority w:val="9"/>
    <w:rsid w:val="003A585E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table" w:styleId="af1">
    <w:name w:val="Table Grid"/>
    <w:basedOn w:val="a2"/>
    <w:uiPriority w:val="39"/>
    <w:rsid w:val="003A5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1"/>
    <w:uiPriority w:val="99"/>
    <w:semiHidden/>
    <w:rsid w:val="00D946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customXml" Target="ink/ink4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ben\Downloads\&#1051;&#1072;&#1073;&#1086;&#1088;&#1072;&#1090;&#1086;&#1088;&#1085;&#1072;&#1103;1_&#1041;&#1072;&#1081;&#1088;&#1072;&#1084;&#1073;&#1072;&#1077;&#1074;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6T15:56:41.10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6T15:56:37.40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6T15:56:31.75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24575,'0'3'0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6T15:55:57.694"/>
    </inkml:context>
    <inkml:brush xml:id="br0">
      <inkml:brushProperty name="width" value="0.05" units="cm"/>
      <inkml:brushProperty name="height" value="0.0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783 0 24575,'-37'21'0,"-15"7"0,3-8 0,17-6 0,0-2 0,-1-1 0,-57 11 0,58-17 0,0 0 0,0 3 0,1 0 0,-40 17 0,65-22 0,0 1 0,0-1 0,1 1 0,0 1 0,-1-1 0,1 1 0,1 0 0,-9 10 0,-29 51 0,18-27 0,17-31-77,-1 0-1,0-1 1,0 0-1,-1 0 1,0-1-1,0 0 1,-1-1-1,0 0 0,-16 6 1,17-6-513,-11 3-6236</inkml:trace>
  <inkml:trace contextRef="#ctx0" brushRef="#br0" timeOffset="2732.87">782 65 24575,'-9'0'0,"0"1"0,1 0 0,-1 1 0,1 0 0,0 1 0,-1-1 0,1 1 0,-14 8 0,-60 41 0,52-32 0,-24 15 0,-76 35 0,96-54 0,18-10 0,0 1 0,0 1 0,1 1 0,0 0 0,1 1 0,-16 14 0,14-11-124,0-1 0,0-1 0,-1 0 0,-1-1 0,1-1 0,-1-1-1,-1 0 1,0-1 0,0-1 0,-25 4 0,24-6-6702</inkml:trace>
  <inkml:trace contextRef="#ctx0" brushRef="#br1" timeOffset="20439.35">824 21 24575,'0'2'0,"-1"1"0,1-1 0,-1 0 0,0 0 0,1 0 0,-1 0 0,0 0 0,0 0 0,0-1 0,-1 1 0,1 0 0,0 0 0,-1-1 0,1 1 0,-1-1 0,-3 3 0,-32 22 0,28-20 0,-28 18 0,15-9 0,0-1 0,-1 0 0,-47 19 0,58-29 0,1 2 0,0-1 0,0 2 0,-19 14 0,-22 12 0,-102 32 0,24-12 0,86-27 46,36-20-281,-1-1 0,1 0 0,-1 0-1,1-1 1,-19 6 0,11-7-6591</inkml:trace>
</inkml:ink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Лабораторная1_Байрамбаев</Template>
  <TotalTime>0</TotalTime>
  <Pages>6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koben</dc:creator>
  <dc:description/>
  <cp:lastModifiedBy>kobenovakaruaj@gmail.com</cp:lastModifiedBy>
  <cp:revision>48</cp:revision>
  <dcterms:created xsi:type="dcterms:W3CDTF">2026-10-16T14:11:00Z</dcterms:created>
  <dcterms:modified xsi:type="dcterms:W3CDTF">2026-10-16T16:07:00Z</dcterms:modified>
  <dc:language>ru-RU</dc:language>
</cp:coreProperties>
</file>